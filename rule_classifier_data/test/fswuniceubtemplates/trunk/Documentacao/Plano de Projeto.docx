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324" w:rsidRDefault="00C03324" w:rsidP="001068E4">
      <w:pPr>
        <w:pStyle w:val="NomeArtefato"/>
      </w:pPr>
    </w:p>
    <w:p w:rsidR="00C03324" w:rsidRDefault="00C03324" w:rsidP="001068E4">
      <w:pPr>
        <w:pStyle w:val="NomeArtefato"/>
      </w:pPr>
    </w:p>
    <w:p w:rsidR="00C03324" w:rsidRDefault="00C03324" w:rsidP="001068E4">
      <w:pPr>
        <w:pStyle w:val="NomeArtefato"/>
      </w:pPr>
    </w:p>
    <w:p w:rsidR="00315584" w:rsidRPr="00852A8B" w:rsidRDefault="00B03095" w:rsidP="001068E4">
      <w:pPr>
        <w:pStyle w:val="NomeArtefato"/>
      </w:pPr>
      <w:fldSimple w:instr=" DOCPROPERTY  Title  \* MERGEFORMAT ">
        <w:r w:rsidR="00777A25">
          <w:t>Plano de Projeto</w:t>
        </w:r>
      </w:fldSimple>
    </w:p>
    <w:p w:rsidR="00D92E7F" w:rsidRPr="00970B0C" w:rsidRDefault="004F4FEF" w:rsidP="00970B0C">
      <w:pPr>
        <w:pStyle w:val="NomeCliente"/>
        <w:sectPr w:rsidR="00D92E7F" w:rsidRPr="00970B0C" w:rsidSect="00B15262">
          <w:headerReference w:type="default" r:id="rId9"/>
          <w:footerReference w:type="default" r:id="rId10"/>
          <w:headerReference w:type="first" r:id="rId11"/>
          <w:footerReference w:type="first" r:id="rId12"/>
          <w:pgSz w:w="11907" w:h="16840" w:code="9"/>
          <w:pgMar w:top="1985" w:right="1418" w:bottom="1701" w:left="1418" w:header="1418" w:footer="567" w:gutter="0"/>
          <w:cols w:space="720"/>
          <w:vAlign w:val="center"/>
          <w:titlePg/>
        </w:sectPr>
      </w:pPr>
      <w:proofErr w:type="spellStart"/>
      <w:proofErr w:type="gramStart"/>
      <w:r>
        <w:rPr>
          <w:color w:val="000000"/>
          <w:sz w:val="48"/>
          <w:szCs w:val="48"/>
        </w:rPr>
        <w:t>FSWUniCEUB</w:t>
      </w:r>
      <w:proofErr w:type="spellEnd"/>
      <w:proofErr w:type="gramEnd"/>
      <w:r>
        <w:rPr>
          <w:color w:val="000000"/>
          <w:sz w:val="48"/>
          <w:szCs w:val="48"/>
        </w:rPr>
        <w:t xml:space="preserve"> - Protótipo</w:t>
      </w:r>
    </w:p>
    <w:p w:rsidR="00153230" w:rsidRPr="00D76ABD" w:rsidRDefault="00D76ABD" w:rsidP="00D76ABD">
      <w:pPr>
        <w:sectPr w:rsidR="00153230" w:rsidRPr="00D76ABD" w:rsidSect="00B15262">
          <w:headerReference w:type="default" r:id="rId13"/>
          <w:type w:val="continuous"/>
          <w:pgSz w:w="11907" w:h="16840" w:code="9"/>
          <w:pgMar w:top="1985" w:right="1418" w:bottom="1701" w:left="1418" w:header="737" w:footer="567" w:gutter="0"/>
          <w:cols w:space="720"/>
          <w:vAlign w:val="center"/>
          <w:titlePg/>
        </w:sectPr>
      </w:pPr>
      <w:r>
        <w:lastRenderedPageBreak/>
        <w:br w:type="page"/>
      </w:r>
    </w:p>
    <w:p w:rsidR="003570CF" w:rsidRPr="00B407F6" w:rsidRDefault="003570CF" w:rsidP="003570CF">
      <w:pPr>
        <w:rPr>
          <w:rFonts w:ascii="Verdana" w:hAnsi="Verdana" w:cs="Arial"/>
          <w:b/>
          <w:bCs/>
          <w:sz w:val="24"/>
          <w:szCs w:val="24"/>
        </w:rPr>
      </w:pPr>
      <w:r w:rsidRPr="00B407F6">
        <w:rPr>
          <w:rFonts w:ascii="Verdana" w:hAnsi="Verdana" w:cs="Arial"/>
          <w:b/>
          <w:bCs/>
          <w:sz w:val="24"/>
          <w:szCs w:val="24"/>
        </w:rPr>
        <w:lastRenderedPageBreak/>
        <w:t>Revisões do Documento</w:t>
      </w:r>
    </w:p>
    <w:p w:rsidR="003570CF" w:rsidRPr="00B407F6" w:rsidRDefault="003570CF" w:rsidP="003570CF">
      <w:pPr>
        <w:rPr>
          <w:rFonts w:ascii="Verdana" w:hAnsi="Verdana" w:cs="Arial"/>
          <w:b/>
          <w:bCs/>
          <w:sz w:val="24"/>
          <w:szCs w:val="24"/>
        </w:rPr>
      </w:pPr>
    </w:p>
    <w:tbl>
      <w:tblPr>
        <w:tblW w:w="5000" w:type="pct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23"/>
        <w:gridCol w:w="1352"/>
        <w:gridCol w:w="2508"/>
        <w:gridCol w:w="4028"/>
      </w:tblGrid>
      <w:tr w:rsidR="00960D88" w:rsidRPr="00B407F6">
        <w:tc>
          <w:tcPr>
            <w:tcW w:w="1215" w:type="dxa"/>
          </w:tcPr>
          <w:p w:rsidR="00960D88" w:rsidRPr="00B407F6" w:rsidRDefault="00960D88" w:rsidP="0054140D">
            <w:pPr>
              <w:jc w:val="center"/>
              <w:rPr>
                <w:rFonts w:ascii="Verdana" w:hAnsi="Verdana" w:cs="Arial"/>
                <w:b/>
                <w:bCs/>
                <w:sz w:val="24"/>
                <w:szCs w:val="24"/>
              </w:rPr>
            </w:pPr>
            <w:r w:rsidRPr="00B407F6">
              <w:rPr>
                <w:rFonts w:ascii="Verdana" w:hAnsi="Verdana" w:cs="Arial"/>
                <w:b/>
                <w:bCs/>
                <w:sz w:val="24"/>
                <w:szCs w:val="24"/>
              </w:rPr>
              <w:t>Revisão</w:t>
            </w:r>
          </w:p>
        </w:tc>
        <w:tc>
          <w:tcPr>
            <w:tcW w:w="1141" w:type="dxa"/>
          </w:tcPr>
          <w:p w:rsidR="00960D88" w:rsidRPr="00B407F6" w:rsidRDefault="00960D88" w:rsidP="0054140D">
            <w:pPr>
              <w:jc w:val="center"/>
              <w:rPr>
                <w:rFonts w:ascii="Verdana" w:hAnsi="Verdana" w:cs="Arial"/>
                <w:b/>
                <w:bCs/>
                <w:sz w:val="24"/>
                <w:szCs w:val="24"/>
              </w:rPr>
            </w:pPr>
            <w:r w:rsidRPr="00B407F6">
              <w:rPr>
                <w:rFonts w:ascii="Verdana" w:hAnsi="Verdana" w:cs="Arial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2303" w:type="dxa"/>
          </w:tcPr>
          <w:p w:rsidR="00960D88" w:rsidRPr="00B407F6" w:rsidRDefault="00960D88" w:rsidP="0054140D">
            <w:pPr>
              <w:jc w:val="center"/>
              <w:rPr>
                <w:rFonts w:ascii="Verdana" w:hAnsi="Verdana" w:cs="Arial"/>
                <w:b/>
                <w:bCs/>
                <w:sz w:val="24"/>
                <w:szCs w:val="24"/>
              </w:rPr>
            </w:pPr>
            <w:r w:rsidRPr="00B407F6">
              <w:rPr>
                <w:rFonts w:ascii="Verdana" w:hAnsi="Verdana" w:cs="Arial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3699" w:type="dxa"/>
          </w:tcPr>
          <w:p w:rsidR="00960D88" w:rsidRPr="00B407F6" w:rsidRDefault="00960D88" w:rsidP="0054140D">
            <w:pPr>
              <w:jc w:val="center"/>
              <w:rPr>
                <w:rFonts w:ascii="Verdana" w:hAnsi="Verdana" w:cs="Arial"/>
                <w:b/>
                <w:bCs/>
                <w:sz w:val="24"/>
                <w:szCs w:val="24"/>
              </w:rPr>
            </w:pPr>
            <w:r w:rsidRPr="00B407F6">
              <w:rPr>
                <w:rFonts w:ascii="Verdana" w:hAnsi="Verdana" w:cs="Arial"/>
                <w:b/>
                <w:bCs/>
                <w:sz w:val="24"/>
                <w:szCs w:val="24"/>
              </w:rPr>
              <w:t>Observações</w:t>
            </w:r>
          </w:p>
        </w:tc>
      </w:tr>
      <w:tr w:rsidR="00960D88" w:rsidRPr="00B407F6">
        <w:tc>
          <w:tcPr>
            <w:tcW w:w="1215" w:type="dxa"/>
          </w:tcPr>
          <w:p w:rsidR="00960D88" w:rsidRPr="00B407F6" w:rsidRDefault="001C2680" w:rsidP="006E4FA2">
            <w:r>
              <w:t>1.0</w:t>
            </w:r>
          </w:p>
        </w:tc>
        <w:tc>
          <w:tcPr>
            <w:tcW w:w="1141" w:type="dxa"/>
          </w:tcPr>
          <w:p w:rsidR="00960D88" w:rsidRPr="00B407F6" w:rsidRDefault="004F4FEF" w:rsidP="006E4FA2">
            <w:r>
              <w:t>16/09</w:t>
            </w:r>
            <w:r w:rsidR="001C2680">
              <w:t>/2011</w:t>
            </w:r>
          </w:p>
        </w:tc>
        <w:tc>
          <w:tcPr>
            <w:tcW w:w="2303" w:type="dxa"/>
          </w:tcPr>
          <w:p w:rsidR="00960D88" w:rsidRPr="00B407F6" w:rsidRDefault="001C2680" w:rsidP="006E4FA2">
            <w:r>
              <w:t>Maurício</w:t>
            </w:r>
            <w:r w:rsidR="00367598">
              <w:t xml:space="preserve"> Faustino</w:t>
            </w:r>
          </w:p>
        </w:tc>
        <w:tc>
          <w:tcPr>
            <w:tcW w:w="3699" w:type="dxa"/>
          </w:tcPr>
          <w:p w:rsidR="00960D88" w:rsidRPr="00B407F6" w:rsidRDefault="001C2680" w:rsidP="006E4FA2">
            <w:r>
              <w:t>Elaboração do plano de projeto.</w:t>
            </w:r>
          </w:p>
        </w:tc>
      </w:tr>
      <w:tr w:rsidR="00960D88" w:rsidRPr="00B407F6">
        <w:tc>
          <w:tcPr>
            <w:tcW w:w="1215" w:type="dxa"/>
          </w:tcPr>
          <w:p w:rsidR="00960D88" w:rsidRPr="00B407F6" w:rsidRDefault="00960D88" w:rsidP="006E4FA2"/>
        </w:tc>
        <w:tc>
          <w:tcPr>
            <w:tcW w:w="1141" w:type="dxa"/>
          </w:tcPr>
          <w:p w:rsidR="00960D88" w:rsidRPr="00B407F6" w:rsidRDefault="00960D88" w:rsidP="006E4FA2"/>
        </w:tc>
        <w:tc>
          <w:tcPr>
            <w:tcW w:w="2303" w:type="dxa"/>
          </w:tcPr>
          <w:p w:rsidR="00960D88" w:rsidRPr="00B407F6" w:rsidRDefault="00960D88" w:rsidP="006E4FA2"/>
        </w:tc>
        <w:tc>
          <w:tcPr>
            <w:tcW w:w="3699" w:type="dxa"/>
          </w:tcPr>
          <w:p w:rsidR="00960D88" w:rsidRPr="00B407F6" w:rsidRDefault="00960D88" w:rsidP="006E4FA2"/>
        </w:tc>
      </w:tr>
      <w:tr w:rsidR="00960D88" w:rsidRPr="00B407F6">
        <w:tc>
          <w:tcPr>
            <w:tcW w:w="1215" w:type="dxa"/>
          </w:tcPr>
          <w:p w:rsidR="00960D88" w:rsidRPr="00B407F6" w:rsidRDefault="00960D88" w:rsidP="006E4FA2"/>
        </w:tc>
        <w:tc>
          <w:tcPr>
            <w:tcW w:w="1141" w:type="dxa"/>
          </w:tcPr>
          <w:p w:rsidR="00960D88" w:rsidRPr="00B407F6" w:rsidRDefault="00960D88" w:rsidP="006E4FA2"/>
        </w:tc>
        <w:tc>
          <w:tcPr>
            <w:tcW w:w="2303" w:type="dxa"/>
          </w:tcPr>
          <w:p w:rsidR="00960D88" w:rsidRPr="00B407F6" w:rsidRDefault="00960D88" w:rsidP="006E4FA2"/>
        </w:tc>
        <w:tc>
          <w:tcPr>
            <w:tcW w:w="3699" w:type="dxa"/>
          </w:tcPr>
          <w:p w:rsidR="00960D88" w:rsidRPr="00B407F6" w:rsidRDefault="00960D88" w:rsidP="006E4FA2"/>
        </w:tc>
      </w:tr>
      <w:tr w:rsidR="00960D88" w:rsidRPr="00B407F6">
        <w:tc>
          <w:tcPr>
            <w:tcW w:w="1215" w:type="dxa"/>
          </w:tcPr>
          <w:p w:rsidR="00960D88" w:rsidRPr="00B407F6" w:rsidRDefault="00960D88" w:rsidP="006E4FA2"/>
        </w:tc>
        <w:tc>
          <w:tcPr>
            <w:tcW w:w="1141" w:type="dxa"/>
          </w:tcPr>
          <w:p w:rsidR="00960D88" w:rsidRPr="00B407F6" w:rsidRDefault="00960D88" w:rsidP="006E4FA2"/>
        </w:tc>
        <w:tc>
          <w:tcPr>
            <w:tcW w:w="2303" w:type="dxa"/>
          </w:tcPr>
          <w:p w:rsidR="00960D88" w:rsidRPr="00B407F6" w:rsidRDefault="00960D88" w:rsidP="006E4FA2"/>
        </w:tc>
        <w:tc>
          <w:tcPr>
            <w:tcW w:w="3699" w:type="dxa"/>
          </w:tcPr>
          <w:p w:rsidR="00960D88" w:rsidRPr="00B407F6" w:rsidRDefault="00960D88" w:rsidP="006E4FA2"/>
        </w:tc>
      </w:tr>
    </w:tbl>
    <w:p w:rsidR="00485F6B" w:rsidRDefault="00485F6B" w:rsidP="009F4236">
      <w:pPr>
        <w:jc w:val="center"/>
        <w:rPr>
          <w:rFonts w:cs="Arial"/>
          <w:b/>
          <w:szCs w:val="22"/>
        </w:rPr>
      </w:pPr>
    </w:p>
    <w:p w:rsidR="009F4236" w:rsidRPr="00C52E4E" w:rsidRDefault="00485F6B" w:rsidP="009F4236">
      <w:pPr>
        <w:jc w:val="center"/>
        <w:rPr>
          <w:rFonts w:ascii="Verdana" w:hAnsi="Verdana" w:cs="Arial"/>
          <w:b/>
          <w:sz w:val="24"/>
          <w:szCs w:val="24"/>
        </w:rPr>
      </w:pPr>
      <w:r>
        <w:rPr>
          <w:rFonts w:cs="Arial"/>
          <w:b/>
          <w:szCs w:val="22"/>
        </w:rPr>
        <w:br w:type="page"/>
      </w:r>
      <w:r w:rsidR="003B1A20">
        <w:rPr>
          <w:rFonts w:ascii="Verdana" w:hAnsi="Verdana" w:cs="Arial"/>
          <w:b/>
          <w:sz w:val="24"/>
          <w:szCs w:val="24"/>
        </w:rPr>
        <w:lastRenderedPageBreak/>
        <w:t>Sumário</w:t>
      </w:r>
    </w:p>
    <w:p w:rsidR="00485F6B" w:rsidRPr="009F4236" w:rsidRDefault="00485F6B" w:rsidP="009F4236">
      <w:pPr>
        <w:jc w:val="center"/>
        <w:rPr>
          <w:rFonts w:cs="Arial"/>
          <w:b/>
          <w:szCs w:val="22"/>
        </w:rPr>
      </w:pPr>
    </w:p>
    <w:bookmarkStart w:id="0" w:name="_GoBack"/>
    <w:bookmarkEnd w:id="0"/>
    <w:p w:rsidR="00572E6B" w:rsidRDefault="009B2A48">
      <w:pPr>
        <w:pStyle w:val="Sumrio1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04840048" w:history="1">
        <w:r w:rsidR="00572E6B" w:rsidRPr="00AD3128">
          <w:rPr>
            <w:rStyle w:val="Hyperlink"/>
            <w:noProof/>
          </w:rPr>
          <w:t>1.</w:t>
        </w:r>
        <w:r w:rsidR="00572E6B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72E6B" w:rsidRPr="00AD3128">
          <w:rPr>
            <w:rStyle w:val="Hyperlink"/>
            <w:noProof/>
          </w:rPr>
          <w:t>Objetivo</w:t>
        </w:r>
        <w:r w:rsidR="00572E6B">
          <w:rPr>
            <w:noProof/>
            <w:webHidden/>
          </w:rPr>
          <w:tab/>
        </w:r>
        <w:r w:rsidR="00572E6B">
          <w:rPr>
            <w:noProof/>
            <w:webHidden/>
          </w:rPr>
          <w:fldChar w:fldCharType="begin"/>
        </w:r>
        <w:r w:rsidR="00572E6B">
          <w:rPr>
            <w:noProof/>
            <w:webHidden/>
          </w:rPr>
          <w:instrText xml:space="preserve"> PAGEREF _Toc304840048 \h </w:instrText>
        </w:r>
        <w:r w:rsidR="00572E6B">
          <w:rPr>
            <w:noProof/>
            <w:webHidden/>
          </w:rPr>
        </w:r>
        <w:r w:rsidR="00572E6B">
          <w:rPr>
            <w:noProof/>
            <w:webHidden/>
          </w:rPr>
          <w:fldChar w:fldCharType="separate"/>
        </w:r>
        <w:r w:rsidR="00572E6B">
          <w:rPr>
            <w:noProof/>
            <w:webHidden/>
          </w:rPr>
          <w:t>4</w:t>
        </w:r>
        <w:r w:rsidR="00572E6B">
          <w:rPr>
            <w:noProof/>
            <w:webHidden/>
          </w:rPr>
          <w:fldChar w:fldCharType="end"/>
        </w:r>
      </w:hyperlink>
    </w:p>
    <w:p w:rsidR="00572E6B" w:rsidRDefault="00572E6B">
      <w:pPr>
        <w:pStyle w:val="Sumrio1"/>
        <w:rPr>
          <w:rFonts w:asciiTheme="minorHAnsi" w:eastAsiaTheme="minorEastAsia" w:hAnsiTheme="minorHAnsi" w:cstheme="minorBidi"/>
          <w:noProof/>
          <w:szCs w:val="22"/>
        </w:rPr>
      </w:pPr>
      <w:hyperlink w:anchor="_Toc304840049" w:history="1">
        <w:r w:rsidRPr="00AD312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D3128">
          <w:rPr>
            <w:rStyle w:val="Hyperlink"/>
            <w:noProof/>
          </w:rPr>
          <w:t>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_Toc304840049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72E6B" w:rsidRDefault="00572E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04840050" w:history="1">
        <w:r w:rsidRPr="00AD312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D3128">
          <w:rPr>
            <w:rStyle w:val="Hyperlink"/>
            <w:noProof/>
          </w:rPr>
          <w:t>O que será feito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_Toc304840050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72E6B" w:rsidRDefault="00572E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04840051" w:history="1">
        <w:r w:rsidRPr="00AD312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D3128">
          <w:rPr>
            <w:rStyle w:val="Hyperlink"/>
            <w:noProof/>
          </w:rPr>
          <w:t>O que não será feito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_Toc304840051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72E6B" w:rsidRDefault="00572E6B">
      <w:pPr>
        <w:pStyle w:val="Sumrio1"/>
        <w:rPr>
          <w:rFonts w:asciiTheme="minorHAnsi" w:eastAsiaTheme="minorEastAsia" w:hAnsiTheme="minorHAnsi" w:cstheme="minorBidi"/>
          <w:noProof/>
          <w:szCs w:val="22"/>
        </w:rPr>
      </w:pPr>
      <w:hyperlink w:anchor="_Toc304840052" w:history="1">
        <w:r w:rsidRPr="00AD312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D3128">
          <w:rPr>
            <w:rStyle w:val="Hyperlink"/>
            <w:noProof/>
          </w:rPr>
          <w:t>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_Toc304840052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C3928" w:rsidRDefault="009B2A48" w:rsidP="003D465F">
      <w:r>
        <w:fldChar w:fldCharType="end"/>
      </w:r>
    </w:p>
    <w:p w:rsidR="00810B52" w:rsidRDefault="00485F6B" w:rsidP="00390649">
      <w:pPr>
        <w:pStyle w:val="Ttulo1"/>
      </w:pPr>
      <w:r>
        <w:br w:type="page"/>
      </w:r>
      <w:bookmarkStart w:id="1" w:name="_Toc304840048"/>
      <w:r w:rsidR="002D2CB0">
        <w:lastRenderedPageBreak/>
        <w:t>Objetivo</w:t>
      </w:r>
      <w:bookmarkEnd w:id="1"/>
      <w:r w:rsidR="00D85344" w:rsidRPr="00D85344">
        <w:t xml:space="preserve"> </w:t>
      </w:r>
    </w:p>
    <w:p w:rsidR="00C238EA" w:rsidRDefault="00C238EA" w:rsidP="00C238EA">
      <w:r>
        <w:t xml:space="preserve">O plano de projeto apresenta a definição das características do projeto e como o mesmo será controlado durante sua execução. </w:t>
      </w:r>
      <w:r w:rsidR="00CB0952">
        <w:t>O mesmo pode ser atualizado diversas vezes durante a execução do projeto, mas deve sempre representar o último planejamento válido</w:t>
      </w:r>
      <w:r>
        <w:t>.</w:t>
      </w:r>
    </w:p>
    <w:p w:rsidR="00CC01A4" w:rsidRDefault="00C11B09" w:rsidP="00C238EA">
      <w:r>
        <w:t xml:space="preserve">O projeto </w:t>
      </w:r>
      <w:proofErr w:type="spellStart"/>
      <w:proofErr w:type="gramStart"/>
      <w:r w:rsidR="004F4FEF">
        <w:rPr>
          <w:b/>
        </w:rPr>
        <w:t>FSWUniCEUB</w:t>
      </w:r>
      <w:proofErr w:type="spellEnd"/>
      <w:proofErr w:type="gramEnd"/>
      <w:r w:rsidR="004F4FEF">
        <w:rPr>
          <w:b/>
        </w:rPr>
        <w:t xml:space="preserve"> - Protótipo</w:t>
      </w:r>
      <w:r w:rsidR="001C2680">
        <w:t xml:space="preserve"> tem como objetivo facilitar a </w:t>
      </w:r>
      <w:r w:rsidR="004F4FEF">
        <w:t>elaboração das telas criadas no levantamento de requisitos pelos alunos de Trabalho de Conclusão de Curso deixando elas reutilizáveis no momento da implementação dos alunos de Estágio Supervisionado.</w:t>
      </w:r>
    </w:p>
    <w:p w:rsidR="006E4FA2" w:rsidRDefault="00641E78" w:rsidP="00390649">
      <w:pPr>
        <w:pStyle w:val="Ttulo1"/>
        <w:tabs>
          <w:tab w:val="clear" w:pos="425"/>
          <w:tab w:val="num" w:pos="426"/>
        </w:tabs>
      </w:pPr>
      <w:bookmarkStart w:id="2" w:name="_Toc304840049"/>
      <w:r>
        <w:t>Escopo</w:t>
      </w:r>
      <w:bookmarkEnd w:id="2"/>
    </w:p>
    <w:p w:rsidR="00390649" w:rsidRDefault="00641E78" w:rsidP="00390649">
      <w:pPr>
        <w:pStyle w:val="Ttulo2"/>
      </w:pPr>
      <w:bookmarkStart w:id="3" w:name="_Toc304840050"/>
      <w:r>
        <w:t>O que será feito</w:t>
      </w:r>
      <w:bookmarkEnd w:id="3"/>
    </w:p>
    <w:p w:rsidR="000A64EC" w:rsidRDefault="004F4FEF" w:rsidP="000F24A3">
      <w:pPr>
        <w:pStyle w:val="Instruo"/>
        <w:rPr>
          <w:i w:val="0"/>
          <w:color w:val="auto"/>
        </w:rPr>
      </w:pPr>
      <w:r>
        <w:rPr>
          <w:i w:val="0"/>
          <w:color w:val="auto"/>
        </w:rPr>
        <w:t>Um projeto web que será utilizado como padrão</w:t>
      </w:r>
      <w:r w:rsidR="008616BB">
        <w:rPr>
          <w:i w:val="0"/>
          <w:color w:val="auto"/>
        </w:rPr>
        <w:t xml:space="preserve"> pelos alunos contendo exemplos dos diversos tipos de interfaces e componentes existentes nos casos de uso mais comuns entre os sistemas.</w:t>
      </w:r>
    </w:p>
    <w:p w:rsidR="008616BB" w:rsidRPr="000F24A3" w:rsidRDefault="008616BB" w:rsidP="000F24A3">
      <w:pPr>
        <w:pStyle w:val="Instruo"/>
        <w:rPr>
          <w:i w:val="0"/>
          <w:color w:val="auto"/>
        </w:rPr>
      </w:pPr>
      <w:r>
        <w:rPr>
          <w:i w:val="0"/>
          <w:color w:val="auto"/>
        </w:rPr>
        <w:t xml:space="preserve">Seguindo sempre um padrão de qualidade de um XHTML limpo, um CSS de fácil entendimento e </w:t>
      </w:r>
      <w:proofErr w:type="spellStart"/>
      <w:proofErr w:type="gramStart"/>
      <w:r>
        <w:rPr>
          <w:i w:val="0"/>
          <w:color w:val="auto"/>
        </w:rPr>
        <w:t>JavaScript</w:t>
      </w:r>
      <w:proofErr w:type="spellEnd"/>
      <w:proofErr w:type="gramEnd"/>
      <w:r>
        <w:rPr>
          <w:i w:val="0"/>
          <w:color w:val="auto"/>
        </w:rPr>
        <w:t xml:space="preserve"> não obstrutivo.</w:t>
      </w:r>
    </w:p>
    <w:p w:rsidR="00641E78" w:rsidRDefault="00641E78" w:rsidP="00641E78">
      <w:pPr>
        <w:pStyle w:val="Ttulo2"/>
      </w:pPr>
      <w:bookmarkStart w:id="4" w:name="_Toc304840051"/>
      <w:r>
        <w:t>O que não será feito</w:t>
      </w:r>
      <w:bookmarkEnd w:id="4"/>
    </w:p>
    <w:p w:rsidR="00854C78" w:rsidRPr="00367598" w:rsidRDefault="008616BB" w:rsidP="000A3969">
      <w:pPr>
        <w:pStyle w:val="Instruo"/>
        <w:rPr>
          <w:i w:val="0"/>
          <w:color w:val="auto"/>
        </w:rPr>
      </w:pPr>
      <w:r>
        <w:rPr>
          <w:i w:val="0"/>
          <w:color w:val="auto"/>
        </w:rPr>
        <w:t>O projeto tratará apenas a camada de apresentação (</w:t>
      </w:r>
      <w:proofErr w:type="spellStart"/>
      <w:r>
        <w:rPr>
          <w:i w:val="0"/>
          <w:color w:val="auto"/>
        </w:rPr>
        <w:t>Actions</w:t>
      </w:r>
      <w:proofErr w:type="spellEnd"/>
      <w:r>
        <w:rPr>
          <w:i w:val="0"/>
          <w:color w:val="auto"/>
        </w:rPr>
        <w:t xml:space="preserve">, </w:t>
      </w:r>
      <w:proofErr w:type="spellStart"/>
      <w:r>
        <w:rPr>
          <w:i w:val="0"/>
          <w:color w:val="auto"/>
        </w:rPr>
        <w:t>Templates</w:t>
      </w:r>
      <w:proofErr w:type="spellEnd"/>
      <w:r>
        <w:rPr>
          <w:i w:val="0"/>
          <w:color w:val="auto"/>
        </w:rPr>
        <w:t xml:space="preserve"> e Interfaces). Deixando preparado para </w:t>
      </w:r>
      <w:proofErr w:type="gramStart"/>
      <w:r>
        <w:rPr>
          <w:i w:val="0"/>
          <w:color w:val="auto"/>
        </w:rPr>
        <w:t>implementação</w:t>
      </w:r>
      <w:proofErr w:type="gramEnd"/>
      <w:r>
        <w:rPr>
          <w:i w:val="0"/>
          <w:color w:val="auto"/>
        </w:rPr>
        <w:t xml:space="preserve"> do Negócio e da Persistência.</w:t>
      </w:r>
    </w:p>
    <w:p w:rsidR="004F5E9B" w:rsidRDefault="008616BB" w:rsidP="008616BB">
      <w:pPr>
        <w:pStyle w:val="Ttulo1"/>
      </w:pPr>
      <w:bookmarkStart w:id="5" w:name="_Toc304840052"/>
      <w:r>
        <w:t>Grupo</w:t>
      </w:r>
      <w:bookmarkEnd w:id="5"/>
    </w:p>
    <w:tbl>
      <w:tblPr>
        <w:tblW w:w="0" w:type="auto"/>
        <w:jc w:val="center"/>
        <w:tblInd w:w="-1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33"/>
        <w:gridCol w:w="3145"/>
      </w:tblGrid>
      <w:tr w:rsidR="008616BB" w:rsidRPr="009E0AA2" w:rsidTr="008616BB">
        <w:trPr>
          <w:jc w:val="center"/>
        </w:trPr>
        <w:tc>
          <w:tcPr>
            <w:tcW w:w="3633" w:type="dxa"/>
            <w:shd w:val="clear" w:color="auto" w:fill="999999"/>
          </w:tcPr>
          <w:p w:rsidR="008616BB" w:rsidRPr="009E0AA2" w:rsidRDefault="008616BB" w:rsidP="00367598">
            <w:pPr>
              <w:spacing w:before="20" w:after="20"/>
              <w:rPr>
                <w:rFonts w:ascii="Verdana" w:hAnsi="Verdana"/>
                <w:b/>
                <w:sz w:val="18"/>
                <w:szCs w:val="18"/>
              </w:rPr>
            </w:pPr>
            <w:r w:rsidRPr="009E0AA2">
              <w:rPr>
                <w:rFonts w:ascii="Verdana" w:hAnsi="Verdana"/>
                <w:b/>
                <w:sz w:val="18"/>
                <w:szCs w:val="18"/>
              </w:rPr>
              <w:t xml:space="preserve">Nome </w:t>
            </w:r>
          </w:p>
        </w:tc>
        <w:tc>
          <w:tcPr>
            <w:tcW w:w="3145" w:type="dxa"/>
            <w:shd w:val="clear" w:color="auto" w:fill="999999"/>
          </w:tcPr>
          <w:p w:rsidR="008616BB" w:rsidRPr="009E0AA2" w:rsidRDefault="008616BB" w:rsidP="009E0AA2">
            <w:pPr>
              <w:spacing w:before="20" w:after="20"/>
              <w:rPr>
                <w:rFonts w:ascii="Verdana" w:hAnsi="Verdana"/>
                <w:b/>
                <w:sz w:val="18"/>
                <w:szCs w:val="18"/>
              </w:rPr>
            </w:pPr>
            <w:r w:rsidRPr="009E0AA2">
              <w:rPr>
                <w:rFonts w:ascii="Verdana" w:hAnsi="Verdana"/>
                <w:b/>
                <w:sz w:val="18"/>
                <w:szCs w:val="18"/>
              </w:rPr>
              <w:t>Papel</w:t>
            </w:r>
          </w:p>
        </w:tc>
      </w:tr>
      <w:tr w:rsidR="008616BB" w:rsidRPr="009E0AA2" w:rsidTr="008616BB">
        <w:trPr>
          <w:jc w:val="center"/>
        </w:trPr>
        <w:tc>
          <w:tcPr>
            <w:tcW w:w="3633" w:type="dxa"/>
          </w:tcPr>
          <w:p w:rsidR="008616BB" w:rsidRPr="009E0AA2" w:rsidRDefault="008616BB" w:rsidP="00114EA7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Gilberto </w:t>
            </w:r>
            <w:proofErr w:type="spellStart"/>
            <w:r>
              <w:rPr>
                <w:sz w:val="18"/>
                <w:szCs w:val="18"/>
              </w:rPr>
              <w:t>Hiragi</w:t>
            </w:r>
            <w:proofErr w:type="spellEnd"/>
          </w:p>
        </w:tc>
        <w:tc>
          <w:tcPr>
            <w:tcW w:w="3145" w:type="dxa"/>
          </w:tcPr>
          <w:p w:rsidR="008616BB" w:rsidRPr="009E0AA2" w:rsidRDefault="008616BB" w:rsidP="00114EA7">
            <w:pPr>
              <w:jc w:val="left"/>
              <w:rPr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>Orientador do Grupo</w:t>
            </w:r>
          </w:p>
        </w:tc>
      </w:tr>
      <w:tr w:rsidR="008616BB" w:rsidRPr="009E0AA2" w:rsidTr="008616BB">
        <w:trPr>
          <w:jc w:val="center"/>
        </w:trPr>
        <w:tc>
          <w:tcPr>
            <w:tcW w:w="3633" w:type="dxa"/>
          </w:tcPr>
          <w:p w:rsidR="008616BB" w:rsidRPr="009E0AA2" w:rsidRDefault="008616BB" w:rsidP="00114EA7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Maurício Faustino</w:t>
            </w:r>
          </w:p>
        </w:tc>
        <w:tc>
          <w:tcPr>
            <w:tcW w:w="3145" w:type="dxa"/>
          </w:tcPr>
          <w:p w:rsidR="008616BB" w:rsidRPr="009E0AA2" w:rsidRDefault="008616BB" w:rsidP="00114EA7">
            <w:pPr>
              <w:jc w:val="left"/>
              <w:rPr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>Aluno de TCC</w:t>
            </w:r>
          </w:p>
        </w:tc>
      </w:tr>
      <w:tr w:rsidR="008616BB" w:rsidRPr="009E0AA2" w:rsidTr="008616BB">
        <w:trPr>
          <w:jc w:val="center"/>
        </w:trPr>
        <w:tc>
          <w:tcPr>
            <w:tcW w:w="3633" w:type="dxa"/>
          </w:tcPr>
          <w:p w:rsidR="008616BB" w:rsidRPr="009E0AA2" w:rsidRDefault="008616BB" w:rsidP="009E0AA2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Tiago </w:t>
            </w:r>
            <w:proofErr w:type="spellStart"/>
            <w:r>
              <w:rPr>
                <w:sz w:val="18"/>
                <w:szCs w:val="18"/>
              </w:rPr>
              <w:t>Deusdará</w:t>
            </w:r>
            <w:proofErr w:type="spellEnd"/>
          </w:p>
        </w:tc>
        <w:tc>
          <w:tcPr>
            <w:tcW w:w="3145" w:type="dxa"/>
          </w:tcPr>
          <w:p w:rsidR="008616BB" w:rsidRPr="009E0AA2" w:rsidRDefault="008616BB" w:rsidP="009E0AA2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Aluno de TCC</w:t>
            </w:r>
          </w:p>
        </w:tc>
      </w:tr>
      <w:tr w:rsidR="008616BB" w:rsidRPr="009E0AA2" w:rsidTr="008616BB">
        <w:trPr>
          <w:jc w:val="center"/>
        </w:trPr>
        <w:tc>
          <w:tcPr>
            <w:tcW w:w="3633" w:type="dxa"/>
          </w:tcPr>
          <w:p w:rsidR="008616BB" w:rsidRDefault="008616BB" w:rsidP="009E0AA2">
            <w:pPr>
              <w:jc w:val="left"/>
              <w:rPr>
                <w:sz w:val="18"/>
                <w:szCs w:val="18"/>
              </w:rPr>
            </w:pPr>
            <w:r w:rsidRPr="008616BB">
              <w:rPr>
                <w:sz w:val="18"/>
                <w:szCs w:val="18"/>
              </w:rPr>
              <w:t>Fabio Rios</w:t>
            </w:r>
          </w:p>
        </w:tc>
        <w:tc>
          <w:tcPr>
            <w:tcW w:w="3145" w:type="dxa"/>
          </w:tcPr>
          <w:p w:rsidR="008616BB" w:rsidRDefault="008616BB" w:rsidP="009E0AA2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Aluno de TCC</w:t>
            </w:r>
          </w:p>
        </w:tc>
      </w:tr>
      <w:tr w:rsidR="008616BB" w:rsidRPr="009E0AA2" w:rsidTr="008616BB">
        <w:trPr>
          <w:jc w:val="center"/>
        </w:trPr>
        <w:tc>
          <w:tcPr>
            <w:tcW w:w="3633" w:type="dxa"/>
          </w:tcPr>
          <w:p w:rsidR="008616BB" w:rsidRPr="009E0AA2" w:rsidRDefault="008616BB" w:rsidP="009E0AA2">
            <w:pPr>
              <w:jc w:val="left"/>
              <w:rPr>
                <w:sz w:val="18"/>
                <w:szCs w:val="18"/>
              </w:rPr>
            </w:pPr>
            <w:r w:rsidRPr="008616BB">
              <w:rPr>
                <w:sz w:val="18"/>
                <w:szCs w:val="18"/>
              </w:rPr>
              <w:t>Arthur Almeida</w:t>
            </w:r>
          </w:p>
        </w:tc>
        <w:tc>
          <w:tcPr>
            <w:tcW w:w="3145" w:type="dxa"/>
          </w:tcPr>
          <w:p w:rsidR="008616BB" w:rsidRPr="009E0AA2" w:rsidRDefault="008616BB" w:rsidP="009E0AA2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Aluno de TCC</w:t>
            </w:r>
          </w:p>
        </w:tc>
      </w:tr>
      <w:tr w:rsidR="008616BB" w:rsidRPr="009E0AA2" w:rsidTr="008616BB">
        <w:trPr>
          <w:jc w:val="center"/>
        </w:trPr>
        <w:tc>
          <w:tcPr>
            <w:tcW w:w="3633" w:type="dxa"/>
          </w:tcPr>
          <w:p w:rsidR="008616BB" w:rsidRPr="009E0AA2" w:rsidRDefault="008616BB" w:rsidP="00114EA7">
            <w:pPr>
              <w:jc w:val="left"/>
              <w:rPr>
                <w:sz w:val="18"/>
                <w:szCs w:val="18"/>
              </w:rPr>
            </w:pPr>
            <w:proofErr w:type="spellStart"/>
            <w:r w:rsidRPr="008616BB">
              <w:rPr>
                <w:sz w:val="18"/>
                <w:szCs w:val="18"/>
              </w:rPr>
              <w:t>Cácio</w:t>
            </w:r>
            <w:proofErr w:type="spellEnd"/>
            <w:r w:rsidRPr="008616BB">
              <w:rPr>
                <w:sz w:val="18"/>
                <w:szCs w:val="18"/>
              </w:rPr>
              <w:t xml:space="preserve"> Silva</w:t>
            </w:r>
          </w:p>
        </w:tc>
        <w:tc>
          <w:tcPr>
            <w:tcW w:w="3145" w:type="dxa"/>
          </w:tcPr>
          <w:p w:rsidR="008616BB" w:rsidRPr="009E0AA2" w:rsidRDefault="008616BB" w:rsidP="00114EA7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Aluno de TCC</w:t>
            </w:r>
          </w:p>
        </w:tc>
      </w:tr>
    </w:tbl>
    <w:p w:rsidR="006B0EF7" w:rsidRDefault="006B0EF7" w:rsidP="00572E6B">
      <w:pPr>
        <w:pStyle w:val="Ttulo1"/>
        <w:numPr>
          <w:ilvl w:val="0"/>
          <w:numId w:val="0"/>
        </w:numPr>
      </w:pPr>
    </w:p>
    <w:sectPr w:rsidR="006B0EF7" w:rsidSect="00B15262">
      <w:headerReference w:type="even" r:id="rId14"/>
      <w:type w:val="continuous"/>
      <w:pgSz w:w="11907" w:h="16840" w:code="9"/>
      <w:pgMar w:top="1985" w:right="1418" w:bottom="1134" w:left="1418" w:header="737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3B38" w:rsidRDefault="00DF3B38">
      <w:r>
        <w:separator/>
      </w:r>
    </w:p>
    <w:p w:rsidR="00DF3B38" w:rsidRDefault="00DF3B38"/>
  </w:endnote>
  <w:endnote w:type="continuationSeparator" w:id="0">
    <w:p w:rsidR="00DF3B38" w:rsidRDefault="00DF3B38">
      <w:r>
        <w:continuationSeparator/>
      </w:r>
    </w:p>
    <w:p w:rsidR="00DF3B38" w:rsidRDefault="00DF3B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4EA7" w:rsidRDefault="00114EA7" w:rsidP="002902CA">
    <w:pPr>
      <w:pBdr>
        <w:top w:val="dotted" w:sz="2" w:space="1" w:color="auto"/>
      </w:pBdr>
    </w:pPr>
  </w:p>
  <w:tbl>
    <w:tblPr>
      <w:tblW w:w="0" w:type="auto"/>
      <w:tblLook w:val="01E0" w:firstRow="1" w:lastRow="1" w:firstColumn="1" w:lastColumn="1" w:noHBand="0" w:noVBand="0"/>
    </w:tblPr>
    <w:tblGrid>
      <w:gridCol w:w="4605"/>
      <w:gridCol w:w="4606"/>
    </w:tblGrid>
    <w:tr w:rsidR="00114EA7" w:rsidRPr="009E0AA2" w:rsidTr="009E0AA2">
      <w:tc>
        <w:tcPr>
          <w:tcW w:w="4605" w:type="dxa"/>
        </w:tcPr>
        <w:p w:rsidR="00114EA7" w:rsidRPr="009E0AA2" w:rsidRDefault="00114EA7" w:rsidP="0057652B">
          <w:pPr>
            <w:pStyle w:val="Rodap"/>
            <w:rPr>
              <w:rFonts w:ascii="Verdana" w:hAnsi="Verdana" w:cs="Arial"/>
              <w:color w:val="FF0000"/>
            </w:rPr>
          </w:pPr>
        </w:p>
      </w:tc>
      <w:tc>
        <w:tcPr>
          <w:tcW w:w="4606" w:type="dxa"/>
        </w:tcPr>
        <w:p w:rsidR="00114EA7" w:rsidRPr="009E0AA2" w:rsidRDefault="00114EA7" w:rsidP="009E0AA2">
          <w:pPr>
            <w:pStyle w:val="Rodap"/>
            <w:jc w:val="right"/>
            <w:rPr>
              <w:rFonts w:ascii="Verdana" w:hAnsi="Verdana" w:cs="Arial"/>
            </w:rPr>
          </w:pPr>
          <w:r w:rsidRPr="009E0AA2">
            <w:rPr>
              <w:rStyle w:val="Nmerodepgina"/>
              <w:rFonts w:ascii="Verdana" w:hAnsi="Verdana" w:cs="Arial"/>
            </w:rPr>
            <w:t xml:space="preserve">Página </w:t>
          </w:r>
          <w:r w:rsidRPr="009E0AA2">
            <w:rPr>
              <w:rStyle w:val="Nmerodepgina"/>
              <w:rFonts w:ascii="Verdana" w:hAnsi="Verdana" w:cs="Arial"/>
            </w:rPr>
            <w:fldChar w:fldCharType="begin"/>
          </w:r>
          <w:r w:rsidRPr="009E0AA2">
            <w:rPr>
              <w:rStyle w:val="Nmerodepgina"/>
              <w:rFonts w:ascii="Verdana" w:hAnsi="Verdana" w:cs="Arial"/>
            </w:rPr>
            <w:instrText xml:space="preserve"> PAGE </w:instrText>
          </w:r>
          <w:r w:rsidRPr="009E0AA2">
            <w:rPr>
              <w:rStyle w:val="Nmerodepgina"/>
              <w:rFonts w:ascii="Verdana" w:hAnsi="Verdana" w:cs="Arial"/>
            </w:rPr>
            <w:fldChar w:fldCharType="separate"/>
          </w:r>
          <w:r w:rsidR="00572E6B">
            <w:rPr>
              <w:rStyle w:val="Nmerodepgina"/>
              <w:rFonts w:ascii="Verdana" w:hAnsi="Verdana" w:cs="Arial"/>
              <w:noProof/>
            </w:rPr>
            <w:t>3</w:t>
          </w:r>
          <w:r w:rsidRPr="009E0AA2">
            <w:rPr>
              <w:rStyle w:val="Nmerodepgina"/>
              <w:rFonts w:ascii="Verdana" w:hAnsi="Verdana" w:cs="Arial"/>
            </w:rPr>
            <w:fldChar w:fldCharType="end"/>
          </w:r>
        </w:p>
      </w:tc>
    </w:tr>
  </w:tbl>
  <w:p w:rsidR="00114EA7" w:rsidRPr="0057652B" w:rsidRDefault="00114EA7" w:rsidP="009451C5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4EA7" w:rsidRDefault="00114EA7">
    <w:pPr>
      <w:pStyle w:val="Rodap"/>
    </w:pPr>
  </w:p>
  <w:p w:rsidR="00114EA7" w:rsidRDefault="00114EA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3B38" w:rsidRDefault="00DF3B38">
      <w:r>
        <w:separator/>
      </w:r>
    </w:p>
    <w:p w:rsidR="00DF3B38" w:rsidRDefault="00DF3B38"/>
  </w:footnote>
  <w:footnote w:type="continuationSeparator" w:id="0">
    <w:p w:rsidR="00DF3B38" w:rsidRDefault="00DF3B38">
      <w:r>
        <w:continuationSeparator/>
      </w:r>
    </w:p>
    <w:p w:rsidR="00DF3B38" w:rsidRDefault="00DF3B3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12" w:type="dxa"/>
      <w:tblInd w:w="108" w:type="dxa"/>
      <w:tblLook w:val="01E0" w:firstRow="1" w:lastRow="1" w:firstColumn="1" w:lastColumn="1" w:noHBand="0" w:noVBand="0"/>
    </w:tblPr>
    <w:tblGrid>
      <w:gridCol w:w="2835"/>
      <w:gridCol w:w="3975"/>
      <w:gridCol w:w="2502"/>
    </w:tblGrid>
    <w:tr w:rsidR="00114EA7" w:rsidRPr="009E0AA2" w:rsidTr="009E0AA2">
      <w:trPr>
        <w:trHeight w:val="534"/>
      </w:trPr>
      <w:tc>
        <w:tcPr>
          <w:tcW w:w="2835" w:type="dxa"/>
        </w:tcPr>
        <w:p w:rsidR="00114EA7" w:rsidRPr="009E0AA2" w:rsidRDefault="00114EA7" w:rsidP="00CE7711">
          <w:pPr>
            <w:pStyle w:val="Cabealho"/>
            <w:rPr>
              <w:rFonts w:ascii="Verdana" w:hAnsi="Verdana" w:cs="Arial"/>
            </w:rPr>
          </w:pPr>
          <w:r w:rsidRPr="009E0AA2">
            <w:rPr>
              <w:rFonts w:ascii="Verdana" w:hAnsi="Verdana" w:cs="Arial"/>
            </w:rPr>
            <w:t>Plano do Projeto</w:t>
          </w:r>
        </w:p>
      </w:tc>
      <w:tc>
        <w:tcPr>
          <w:tcW w:w="3975" w:type="dxa"/>
        </w:tcPr>
        <w:p w:rsidR="00114EA7" w:rsidRPr="009E0AA2" w:rsidRDefault="00114EA7" w:rsidP="009E0AA2">
          <w:pPr>
            <w:pStyle w:val="Cabealho"/>
            <w:jc w:val="left"/>
            <w:rPr>
              <w:rFonts w:ascii="Verdana" w:hAnsi="Verdana" w:cs="Arial"/>
            </w:rPr>
          </w:pPr>
          <w:r w:rsidRPr="009E0AA2">
            <w:rPr>
              <w:rFonts w:ascii="Verdana" w:hAnsi="Verdana" w:cs="Arial"/>
            </w:rPr>
            <w:t>SIAM Laboratórios</w:t>
          </w:r>
        </w:p>
        <w:p w:rsidR="00114EA7" w:rsidRPr="009E0AA2" w:rsidRDefault="00114EA7" w:rsidP="009E0AA2">
          <w:pPr>
            <w:pStyle w:val="Cabealho"/>
            <w:jc w:val="left"/>
            <w:rPr>
              <w:rFonts w:ascii="Verdana" w:hAnsi="Verdana" w:cs="Arial"/>
            </w:rPr>
          </w:pPr>
          <w:r w:rsidRPr="009E0AA2">
            <w:rPr>
              <w:rFonts w:ascii="Verdana" w:hAnsi="Verdana" w:cs="Arial"/>
            </w:rPr>
            <w:t>SEMAD</w:t>
          </w:r>
        </w:p>
      </w:tc>
      <w:tc>
        <w:tcPr>
          <w:tcW w:w="2502" w:type="dxa"/>
        </w:tcPr>
        <w:p w:rsidR="00114EA7" w:rsidRPr="009E0AA2" w:rsidRDefault="00114EA7" w:rsidP="00CE7711">
          <w:pPr>
            <w:pStyle w:val="Cabealho"/>
            <w:rPr>
              <w:rFonts w:cs="Arial"/>
              <w:b/>
            </w:rPr>
          </w:pPr>
          <w:r>
            <w:rPr>
              <w:rFonts w:cs="Arial"/>
              <w:b/>
              <w:noProof/>
            </w:rPr>
            <w:drawing>
              <wp:inline distT="0" distB="0" distL="0" distR="0">
                <wp:extent cx="1323975" cy="219075"/>
                <wp:effectExtent l="0" t="0" r="9525" b="9525"/>
                <wp:docPr id="2" name="Imagem 2" descr="main_syn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main_syno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bright="22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97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114EA7" w:rsidRDefault="00114EA7" w:rsidP="002902CA">
    <w:pPr>
      <w:pStyle w:val="Cabealho"/>
      <w:pBdr>
        <w:bottom w:val="dotted" w:sz="2" w:space="1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605"/>
      <w:gridCol w:w="4606"/>
    </w:tblGrid>
    <w:tr w:rsidR="00114EA7" w:rsidTr="009E0AA2">
      <w:trPr>
        <w:trHeight w:val="711"/>
      </w:trPr>
      <w:tc>
        <w:tcPr>
          <w:tcW w:w="4605" w:type="dxa"/>
        </w:tcPr>
        <w:p w:rsidR="00114EA7" w:rsidRDefault="004F4FEF" w:rsidP="007D770B">
          <w:pPr>
            <w:pStyle w:val="Cabealho"/>
          </w:pPr>
          <w:r>
            <w:rPr>
              <w:noProof/>
            </w:rPr>
            <w:drawing>
              <wp:inline distT="0" distB="0" distL="0" distR="0">
                <wp:extent cx="1200150" cy="456643"/>
                <wp:effectExtent l="0" t="0" r="0" b="63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ub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1615" cy="457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6" w:type="dxa"/>
        </w:tcPr>
        <w:p w:rsidR="00114EA7" w:rsidRDefault="00114EA7" w:rsidP="009E0AA2">
          <w:pPr>
            <w:pStyle w:val="Cabealho"/>
            <w:jc w:val="right"/>
          </w:pPr>
        </w:p>
      </w:tc>
    </w:tr>
  </w:tbl>
  <w:p w:rsidR="00114EA7" w:rsidRDefault="00114EA7" w:rsidP="007D770B">
    <w:pPr>
      <w:pStyle w:val="Cabealho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12" w:type="dxa"/>
      <w:tblInd w:w="108" w:type="dxa"/>
      <w:tblLook w:val="01E0" w:firstRow="1" w:lastRow="1" w:firstColumn="1" w:lastColumn="1" w:noHBand="0" w:noVBand="0"/>
    </w:tblPr>
    <w:tblGrid>
      <w:gridCol w:w="2835"/>
      <w:gridCol w:w="3975"/>
      <w:gridCol w:w="2502"/>
    </w:tblGrid>
    <w:tr w:rsidR="00114EA7" w:rsidRPr="009E0AA2" w:rsidTr="009E0AA2">
      <w:trPr>
        <w:trHeight w:val="534"/>
      </w:trPr>
      <w:tc>
        <w:tcPr>
          <w:tcW w:w="2835" w:type="dxa"/>
        </w:tcPr>
        <w:p w:rsidR="00114EA7" w:rsidRPr="009E0AA2" w:rsidRDefault="00114EA7" w:rsidP="009E0AA2">
          <w:pPr>
            <w:pStyle w:val="Cabealho"/>
            <w:jc w:val="left"/>
            <w:rPr>
              <w:rFonts w:ascii="Verdana" w:hAnsi="Verdana" w:cs="Arial"/>
            </w:rPr>
          </w:pPr>
          <w:r w:rsidRPr="009E0AA2">
            <w:rPr>
              <w:rFonts w:ascii="Verdana" w:hAnsi="Verdana" w:cs="Arial"/>
            </w:rPr>
            <w:fldChar w:fldCharType="begin"/>
          </w:r>
          <w:r w:rsidRPr="009E0AA2">
            <w:rPr>
              <w:rFonts w:ascii="Verdana" w:hAnsi="Verdana" w:cs="Arial"/>
            </w:rPr>
            <w:instrText xml:space="preserve"> Docproperty Title </w:instrText>
          </w:r>
          <w:r w:rsidRPr="009E0AA2">
            <w:rPr>
              <w:rFonts w:ascii="Verdana" w:hAnsi="Verdana" w:cs="Arial"/>
            </w:rPr>
            <w:fldChar w:fldCharType="separate"/>
          </w:r>
          <w:r w:rsidR="00475D91">
            <w:rPr>
              <w:rFonts w:ascii="Verdana" w:hAnsi="Verdana" w:cs="Arial"/>
            </w:rPr>
            <w:t>Plano de Projeto</w:t>
          </w:r>
          <w:r w:rsidRPr="009E0AA2">
            <w:rPr>
              <w:rFonts w:ascii="Verdana" w:hAnsi="Verdana" w:cs="Arial"/>
            </w:rPr>
            <w:fldChar w:fldCharType="end"/>
          </w:r>
        </w:p>
      </w:tc>
      <w:tc>
        <w:tcPr>
          <w:tcW w:w="3975" w:type="dxa"/>
        </w:tcPr>
        <w:p w:rsidR="00114EA7" w:rsidRPr="009E0AA2" w:rsidRDefault="008616BB" w:rsidP="009E0AA2">
          <w:pPr>
            <w:pStyle w:val="Cabealho"/>
            <w:jc w:val="left"/>
            <w:rPr>
              <w:rFonts w:ascii="Verdana" w:hAnsi="Verdana" w:cs="Arial"/>
            </w:rPr>
          </w:pPr>
          <w:proofErr w:type="spellStart"/>
          <w:proofErr w:type="gramStart"/>
          <w:r>
            <w:rPr>
              <w:rFonts w:ascii="Verdana" w:hAnsi="Verdana" w:cs="Arial"/>
            </w:rPr>
            <w:t>FSWUniCEUB</w:t>
          </w:r>
          <w:proofErr w:type="spellEnd"/>
          <w:proofErr w:type="gramEnd"/>
          <w:r>
            <w:rPr>
              <w:rFonts w:ascii="Verdana" w:hAnsi="Verdana" w:cs="Arial"/>
            </w:rPr>
            <w:t xml:space="preserve"> - Protótipos</w:t>
          </w:r>
        </w:p>
        <w:p w:rsidR="00114EA7" w:rsidRPr="009E0AA2" w:rsidRDefault="00114EA7" w:rsidP="009E0AA2">
          <w:pPr>
            <w:pStyle w:val="Cabealho"/>
            <w:spacing w:before="0"/>
            <w:jc w:val="left"/>
            <w:rPr>
              <w:rFonts w:ascii="Verdana" w:hAnsi="Verdana" w:cs="Arial"/>
            </w:rPr>
          </w:pPr>
        </w:p>
      </w:tc>
      <w:tc>
        <w:tcPr>
          <w:tcW w:w="2502" w:type="dxa"/>
        </w:tcPr>
        <w:p w:rsidR="00114EA7" w:rsidRPr="009E0AA2" w:rsidRDefault="008616BB" w:rsidP="001E44BE">
          <w:pPr>
            <w:pStyle w:val="Cabealho"/>
            <w:spacing w:after="0"/>
            <w:jc w:val="right"/>
            <w:rPr>
              <w:rFonts w:cs="Arial"/>
              <w:b/>
            </w:rPr>
          </w:pPr>
          <w:r>
            <w:rPr>
              <w:rFonts w:cs="Arial"/>
              <w:b/>
              <w:noProof/>
            </w:rPr>
            <w:drawing>
              <wp:inline distT="0" distB="0" distL="0" distR="0">
                <wp:extent cx="958606" cy="364738"/>
                <wp:effectExtent l="0" t="0" r="0" b="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ub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755" cy="366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114EA7" w:rsidRPr="009E0AA2" w:rsidRDefault="00114EA7" w:rsidP="009E0AA2">
          <w:pPr>
            <w:pStyle w:val="Cabealho"/>
            <w:jc w:val="right"/>
            <w:rPr>
              <w:rFonts w:cs="Arial"/>
              <w:b/>
            </w:rPr>
          </w:pPr>
        </w:p>
      </w:tc>
    </w:tr>
  </w:tbl>
  <w:p w:rsidR="00114EA7" w:rsidRDefault="00114EA7" w:rsidP="002902CA">
    <w:pPr>
      <w:pStyle w:val="Cabealho"/>
      <w:pBdr>
        <w:bottom w:val="dotted" w:sz="2" w:space="1" w:color="auto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4EA7" w:rsidRDefault="00114EA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283"/>
      </w:pPr>
      <w:rPr>
        <w:rFonts w:ascii="Symbol" w:hAnsi="Symbol"/>
        <w:b w:val="0"/>
        <w:i w:val="0"/>
        <w:sz w:val="22"/>
      </w:rPr>
    </w:lvl>
    <w:lvl w:ilvl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/>
        <w:b w:val="0"/>
        <w:i w:val="0"/>
        <w:sz w:val="22"/>
      </w:rPr>
    </w:lvl>
    <w:lvl w:ilvl="4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6633"/>
        </w:tabs>
        <w:ind w:left="6633" w:hanging="360"/>
      </w:pPr>
      <w:rPr>
        <w:rFonts w:ascii="Symbol" w:hAnsi="Symbol"/>
        <w:b w:val="0"/>
        <w:i w:val="0"/>
        <w:sz w:val="22"/>
      </w:rPr>
    </w:lvl>
    <w:lvl w:ilvl="7">
      <w:start w:val="1"/>
      <w:numFmt w:val="bullet"/>
      <w:lvlText w:val="o"/>
      <w:lvlJc w:val="left"/>
      <w:pPr>
        <w:tabs>
          <w:tab w:val="num" w:pos="7353"/>
        </w:tabs>
        <w:ind w:left="735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8073"/>
        </w:tabs>
        <w:ind w:left="8073" w:hanging="360"/>
      </w:pPr>
      <w:rPr>
        <w:rFonts w:ascii="Wingdings" w:hAnsi="Wingdings"/>
      </w:rPr>
    </w:lvl>
  </w:abstractNum>
  <w:abstractNum w:abstractNumId="1">
    <w:nsid w:val="00000003"/>
    <w:multiLevelType w:val="multi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765"/>
        </w:tabs>
        <w:ind w:left="765" w:hanging="420"/>
      </w:pPr>
    </w:lvl>
    <w:lvl w:ilvl="2">
      <w:start w:val="1"/>
      <w:numFmt w:val="decimal"/>
      <w:lvlText w:val="%1.%2.%3."/>
      <w:lvlJc w:val="left"/>
      <w:pPr>
        <w:tabs>
          <w:tab w:val="num" w:pos="1430"/>
        </w:tabs>
        <w:ind w:left="143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440"/>
      </w:pPr>
    </w:lvl>
  </w:abstractNum>
  <w:abstractNum w:abstractNumId="2">
    <w:nsid w:val="040F63EA"/>
    <w:multiLevelType w:val="hybridMultilevel"/>
    <w:tmpl w:val="A352EF4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D0B1673"/>
    <w:multiLevelType w:val="multilevel"/>
    <w:tmpl w:val="DB447EC4"/>
    <w:name w:val="WW8Num223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65"/>
        </w:tabs>
        <w:ind w:left="765" w:hanging="42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abstractNum w:abstractNumId="4">
    <w:nsid w:val="1C4F3E3A"/>
    <w:multiLevelType w:val="multilevel"/>
    <w:tmpl w:val="D1346F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1C7C7E42"/>
    <w:multiLevelType w:val="multilevel"/>
    <w:tmpl w:val="3ED28C1A"/>
    <w:lvl w:ilvl="0">
      <w:start w:val="1"/>
      <w:numFmt w:val="decimal"/>
      <w:lvlText w:val="%1."/>
      <w:lvlJc w:val="left"/>
      <w:pPr>
        <w:tabs>
          <w:tab w:val="num" w:pos="340"/>
        </w:tabs>
        <w:ind w:left="340" w:firstLine="0"/>
      </w:pPr>
      <w:rPr>
        <w:rFonts w:ascii="Verdana" w:hAnsi="Verdana" w:hint="default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340" w:firstLine="0"/>
      </w:pPr>
      <w:rPr>
        <w:rFonts w:ascii="Verdana" w:hAnsi="Verdana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340"/>
        </w:tabs>
        <w:ind w:left="340" w:firstLine="0"/>
      </w:pPr>
      <w:rPr>
        <w:rFonts w:ascii="Verdana" w:hAnsi="Verdana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497"/>
        </w:tabs>
        <w:ind w:left="206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57"/>
        </w:tabs>
        <w:ind w:left="256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77"/>
        </w:tabs>
        <w:ind w:left="307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37"/>
        </w:tabs>
        <w:ind w:left="357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7"/>
        </w:tabs>
        <w:ind w:left="408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77"/>
        </w:tabs>
        <w:ind w:left="4657" w:hanging="1440"/>
      </w:pPr>
      <w:rPr>
        <w:rFonts w:hint="default"/>
      </w:rPr>
    </w:lvl>
  </w:abstractNum>
  <w:abstractNum w:abstractNumId="6">
    <w:nsid w:val="262F24D5"/>
    <w:multiLevelType w:val="multilevel"/>
    <w:tmpl w:val="AEB603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>
    <w:nsid w:val="27580C86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>
    <w:nsid w:val="29485B6A"/>
    <w:multiLevelType w:val="multilevel"/>
    <w:tmpl w:val="DE8AE2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340" w:firstLine="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948" w:hanging="222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>
    <w:nsid w:val="386D5BDF"/>
    <w:multiLevelType w:val="multilevel"/>
    <w:tmpl w:val="B7F022E2"/>
    <w:name w:val="WW8Num22322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65"/>
        </w:tabs>
        <w:ind w:left="765" w:hanging="42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abstractNum w:abstractNumId="10">
    <w:nsid w:val="3A0C1724"/>
    <w:multiLevelType w:val="hybridMultilevel"/>
    <w:tmpl w:val="F86A9F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1D12E0"/>
    <w:multiLevelType w:val="multilevel"/>
    <w:tmpl w:val="F008E8C6"/>
    <w:name w:val="WW8Num22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65"/>
        </w:tabs>
        <w:ind w:left="765" w:hanging="42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abstractNum w:abstractNumId="12">
    <w:nsid w:val="507A2FFD"/>
    <w:multiLevelType w:val="multilevel"/>
    <w:tmpl w:val="0BE00A7A"/>
    <w:name w:val="WW8Num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65"/>
        </w:tabs>
        <w:ind w:left="765" w:hanging="42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abstractNum w:abstractNumId="13">
    <w:nsid w:val="5148108C"/>
    <w:multiLevelType w:val="multilevel"/>
    <w:tmpl w:val="043CAA9A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0" w:firstLine="0"/>
      </w:pPr>
      <w:rPr>
        <w:rFonts w:ascii="Verdana" w:hAnsi="Verdana" w:hint="default"/>
        <w:b/>
        <w:i w:val="0"/>
        <w:sz w:val="24"/>
        <w:szCs w:val="24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0" w:firstLine="0"/>
      </w:pPr>
      <w:rPr>
        <w:rFonts w:ascii="Verdana" w:hAnsi="Verdana" w:hint="default"/>
        <w:b/>
        <w:i w:val="0"/>
        <w:sz w:val="22"/>
        <w:szCs w:val="22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0" w:firstLine="0"/>
      </w:pPr>
      <w:rPr>
        <w:rFonts w:ascii="Verdana" w:hAnsi="Verdana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497"/>
        </w:tabs>
        <w:ind w:left="206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57"/>
        </w:tabs>
        <w:ind w:left="256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77"/>
        </w:tabs>
        <w:ind w:left="307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37"/>
        </w:tabs>
        <w:ind w:left="357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7"/>
        </w:tabs>
        <w:ind w:left="408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77"/>
        </w:tabs>
        <w:ind w:left="4657" w:hanging="1440"/>
      </w:pPr>
      <w:rPr>
        <w:rFonts w:hint="default"/>
      </w:rPr>
    </w:lvl>
  </w:abstractNum>
  <w:abstractNum w:abstractNumId="14">
    <w:nsid w:val="517F3583"/>
    <w:multiLevelType w:val="hybridMultilevel"/>
    <w:tmpl w:val="2DB875CA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61137224"/>
    <w:multiLevelType w:val="hybridMultilevel"/>
    <w:tmpl w:val="29F89D6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4CF34CE"/>
    <w:multiLevelType w:val="hybridMultilevel"/>
    <w:tmpl w:val="FD2ADAFC"/>
    <w:name w:val="WW8Num222"/>
    <w:lvl w:ilvl="0" w:tplc="04160001">
      <w:start w:val="1"/>
      <w:numFmt w:val="bullet"/>
      <w:lvlText w:val=""/>
      <w:lvlJc w:val="left"/>
      <w:pPr>
        <w:tabs>
          <w:tab w:val="num" w:pos="1125"/>
        </w:tabs>
        <w:ind w:left="11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17">
    <w:nsid w:val="6DE6650F"/>
    <w:multiLevelType w:val="multilevel"/>
    <w:tmpl w:val="E30CF20E"/>
    <w:name w:val="WW8Num2232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65"/>
        </w:tabs>
        <w:ind w:left="765" w:hanging="42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abstractNum w:abstractNumId="18">
    <w:nsid w:val="73FA1E4D"/>
    <w:multiLevelType w:val="multilevel"/>
    <w:tmpl w:val="AEB603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9">
    <w:nsid w:val="759C2014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76B54EA7"/>
    <w:multiLevelType w:val="multilevel"/>
    <w:tmpl w:val="0CD6DF34"/>
    <w:name w:val="WW8Num223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65"/>
        </w:tabs>
        <w:ind w:left="765" w:hanging="42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abstractNum w:abstractNumId="21">
    <w:nsid w:val="7B885728"/>
    <w:multiLevelType w:val="hybridMultilevel"/>
    <w:tmpl w:val="9F90C19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num w:numId="1">
    <w:abstractNumId w:val="14"/>
  </w:num>
  <w:num w:numId="2">
    <w:abstractNumId w:val="13"/>
  </w:num>
  <w:num w:numId="3">
    <w:abstractNumId w:val="13"/>
  </w:num>
  <w:num w:numId="4">
    <w:abstractNumId w:val="13"/>
  </w:num>
  <w:num w:numId="5">
    <w:abstractNumId w:val="4"/>
  </w:num>
  <w:num w:numId="6">
    <w:abstractNumId w:val="18"/>
  </w:num>
  <w:num w:numId="7">
    <w:abstractNumId w:val="6"/>
  </w:num>
  <w:num w:numId="8">
    <w:abstractNumId w:val="13"/>
  </w:num>
  <w:num w:numId="9">
    <w:abstractNumId w:val="13"/>
  </w:num>
  <w:num w:numId="10">
    <w:abstractNumId w:val="13"/>
  </w:num>
  <w:num w:numId="11">
    <w:abstractNumId w:val="8"/>
  </w:num>
  <w:num w:numId="12">
    <w:abstractNumId w:val="19"/>
  </w:num>
  <w:num w:numId="13">
    <w:abstractNumId w:val="7"/>
  </w:num>
  <w:num w:numId="14">
    <w:abstractNumId w:val="5"/>
  </w:num>
  <w:num w:numId="15">
    <w:abstractNumId w:val="13"/>
  </w:num>
  <w:num w:numId="16">
    <w:abstractNumId w:val="13"/>
  </w:num>
  <w:num w:numId="17">
    <w:abstractNumId w:val="21"/>
  </w:num>
  <w:num w:numId="18">
    <w:abstractNumId w:val="2"/>
  </w:num>
  <w:num w:numId="19">
    <w:abstractNumId w:val="15"/>
  </w:num>
  <w:num w:numId="20">
    <w:abstractNumId w:val="13"/>
  </w:num>
  <w:num w:numId="21">
    <w:abstractNumId w:val="13"/>
  </w:num>
  <w:num w:numId="22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A25"/>
    <w:rsid w:val="0000139F"/>
    <w:rsid w:val="00002EF4"/>
    <w:rsid w:val="00003DD5"/>
    <w:rsid w:val="00005B15"/>
    <w:rsid w:val="00010298"/>
    <w:rsid w:val="00012E28"/>
    <w:rsid w:val="000156B1"/>
    <w:rsid w:val="00017D18"/>
    <w:rsid w:val="00020158"/>
    <w:rsid w:val="00022853"/>
    <w:rsid w:val="0002459F"/>
    <w:rsid w:val="00030588"/>
    <w:rsid w:val="00033F1C"/>
    <w:rsid w:val="00034CC4"/>
    <w:rsid w:val="00042F30"/>
    <w:rsid w:val="0004427D"/>
    <w:rsid w:val="0004449A"/>
    <w:rsid w:val="0005113C"/>
    <w:rsid w:val="00053ABA"/>
    <w:rsid w:val="00054ABB"/>
    <w:rsid w:val="000555D5"/>
    <w:rsid w:val="00056781"/>
    <w:rsid w:val="0006228F"/>
    <w:rsid w:val="00062C84"/>
    <w:rsid w:val="00063777"/>
    <w:rsid w:val="0006480A"/>
    <w:rsid w:val="0006491E"/>
    <w:rsid w:val="00064C73"/>
    <w:rsid w:val="00065E16"/>
    <w:rsid w:val="000720CE"/>
    <w:rsid w:val="00073251"/>
    <w:rsid w:val="000818FE"/>
    <w:rsid w:val="00082EF2"/>
    <w:rsid w:val="00083D05"/>
    <w:rsid w:val="000854F7"/>
    <w:rsid w:val="000857AC"/>
    <w:rsid w:val="00085CDE"/>
    <w:rsid w:val="00085F8F"/>
    <w:rsid w:val="00091012"/>
    <w:rsid w:val="00091BA4"/>
    <w:rsid w:val="00097D8F"/>
    <w:rsid w:val="000A010A"/>
    <w:rsid w:val="000A3969"/>
    <w:rsid w:val="000A566B"/>
    <w:rsid w:val="000A64EC"/>
    <w:rsid w:val="000B72E1"/>
    <w:rsid w:val="000C2D17"/>
    <w:rsid w:val="000C5514"/>
    <w:rsid w:val="000C6878"/>
    <w:rsid w:val="000D1C8A"/>
    <w:rsid w:val="000D5F38"/>
    <w:rsid w:val="000D64C6"/>
    <w:rsid w:val="000D7966"/>
    <w:rsid w:val="000E1780"/>
    <w:rsid w:val="000F011C"/>
    <w:rsid w:val="000F24A3"/>
    <w:rsid w:val="000F3D46"/>
    <w:rsid w:val="00100DD7"/>
    <w:rsid w:val="001026F6"/>
    <w:rsid w:val="00102E51"/>
    <w:rsid w:val="00103845"/>
    <w:rsid w:val="00104874"/>
    <w:rsid w:val="00105F57"/>
    <w:rsid w:val="001068E4"/>
    <w:rsid w:val="00106BE3"/>
    <w:rsid w:val="00114EA7"/>
    <w:rsid w:val="00117403"/>
    <w:rsid w:val="00121E15"/>
    <w:rsid w:val="00122E46"/>
    <w:rsid w:val="00124668"/>
    <w:rsid w:val="00136579"/>
    <w:rsid w:val="0014640F"/>
    <w:rsid w:val="00151D58"/>
    <w:rsid w:val="00153230"/>
    <w:rsid w:val="00153DE4"/>
    <w:rsid w:val="001542C0"/>
    <w:rsid w:val="00157174"/>
    <w:rsid w:val="001603D8"/>
    <w:rsid w:val="00161D96"/>
    <w:rsid w:val="00162D0B"/>
    <w:rsid w:val="001639C9"/>
    <w:rsid w:val="0016492C"/>
    <w:rsid w:val="00165618"/>
    <w:rsid w:val="00165B1E"/>
    <w:rsid w:val="00177894"/>
    <w:rsid w:val="0018308F"/>
    <w:rsid w:val="00185F41"/>
    <w:rsid w:val="00186AB9"/>
    <w:rsid w:val="001916D8"/>
    <w:rsid w:val="00193990"/>
    <w:rsid w:val="00194ED6"/>
    <w:rsid w:val="00195E28"/>
    <w:rsid w:val="001A1031"/>
    <w:rsid w:val="001A1607"/>
    <w:rsid w:val="001A3E07"/>
    <w:rsid w:val="001A6F7E"/>
    <w:rsid w:val="001B1222"/>
    <w:rsid w:val="001B1BAB"/>
    <w:rsid w:val="001B5D5F"/>
    <w:rsid w:val="001B6A60"/>
    <w:rsid w:val="001B6BC1"/>
    <w:rsid w:val="001C2680"/>
    <w:rsid w:val="001C304F"/>
    <w:rsid w:val="001C589D"/>
    <w:rsid w:val="001D2727"/>
    <w:rsid w:val="001D2C91"/>
    <w:rsid w:val="001D406E"/>
    <w:rsid w:val="001E32EB"/>
    <w:rsid w:val="001E3352"/>
    <w:rsid w:val="001E44BE"/>
    <w:rsid w:val="001F11B9"/>
    <w:rsid w:val="001F1B2D"/>
    <w:rsid w:val="001F1B8E"/>
    <w:rsid w:val="001F6E92"/>
    <w:rsid w:val="00204C12"/>
    <w:rsid w:val="002052B9"/>
    <w:rsid w:val="0020556C"/>
    <w:rsid w:val="00211A8E"/>
    <w:rsid w:val="002137C5"/>
    <w:rsid w:val="00216073"/>
    <w:rsid w:val="00220B56"/>
    <w:rsid w:val="0022284A"/>
    <w:rsid w:val="00223B43"/>
    <w:rsid w:val="00223B65"/>
    <w:rsid w:val="0022579B"/>
    <w:rsid w:val="00230320"/>
    <w:rsid w:val="002324DB"/>
    <w:rsid w:val="0023467D"/>
    <w:rsid w:val="00234FD5"/>
    <w:rsid w:val="0023778C"/>
    <w:rsid w:val="00241813"/>
    <w:rsid w:val="00243D1A"/>
    <w:rsid w:val="00245679"/>
    <w:rsid w:val="00246B28"/>
    <w:rsid w:val="0025043D"/>
    <w:rsid w:val="0025265C"/>
    <w:rsid w:val="00254C22"/>
    <w:rsid w:val="00255896"/>
    <w:rsid w:val="00255E90"/>
    <w:rsid w:val="00263FDD"/>
    <w:rsid w:val="00265E1A"/>
    <w:rsid w:val="00267546"/>
    <w:rsid w:val="00267998"/>
    <w:rsid w:val="002745A6"/>
    <w:rsid w:val="00280578"/>
    <w:rsid w:val="00282AE4"/>
    <w:rsid w:val="0028673B"/>
    <w:rsid w:val="002902CA"/>
    <w:rsid w:val="002922D8"/>
    <w:rsid w:val="002927A1"/>
    <w:rsid w:val="00293152"/>
    <w:rsid w:val="00293C4A"/>
    <w:rsid w:val="00294967"/>
    <w:rsid w:val="002A68A9"/>
    <w:rsid w:val="002A7B22"/>
    <w:rsid w:val="002B1906"/>
    <w:rsid w:val="002B2D49"/>
    <w:rsid w:val="002B5983"/>
    <w:rsid w:val="002D2CB0"/>
    <w:rsid w:val="002D4AE0"/>
    <w:rsid w:val="002E0A88"/>
    <w:rsid w:val="002E4AFA"/>
    <w:rsid w:val="002F0001"/>
    <w:rsid w:val="002F0B1D"/>
    <w:rsid w:val="002F2C86"/>
    <w:rsid w:val="002F559B"/>
    <w:rsid w:val="002F5966"/>
    <w:rsid w:val="00306646"/>
    <w:rsid w:val="00306A0F"/>
    <w:rsid w:val="00311F00"/>
    <w:rsid w:val="00315584"/>
    <w:rsid w:val="00315C42"/>
    <w:rsid w:val="00315FFF"/>
    <w:rsid w:val="0031641A"/>
    <w:rsid w:val="0032170C"/>
    <w:rsid w:val="003242A0"/>
    <w:rsid w:val="00330A1A"/>
    <w:rsid w:val="00331BF3"/>
    <w:rsid w:val="003332F9"/>
    <w:rsid w:val="00344F0F"/>
    <w:rsid w:val="00347F92"/>
    <w:rsid w:val="00352ACE"/>
    <w:rsid w:val="00355AA0"/>
    <w:rsid w:val="00355F45"/>
    <w:rsid w:val="003570CF"/>
    <w:rsid w:val="003605D0"/>
    <w:rsid w:val="00361C76"/>
    <w:rsid w:val="00362C81"/>
    <w:rsid w:val="003633E5"/>
    <w:rsid w:val="0036667E"/>
    <w:rsid w:val="00367598"/>
    <w:rsid w:val="00367F6E"/>
    <w:rsid w:val="00372731"/>
    <w:rsid w:val="00373B8D"/>
    <w:rsid w:val="0038203E"/>
    <w:rsid w:val="00382BE2"/>
    <w:rsid w:val="00382BE8"/>
    <w:rsid w:val="00384C5F"/>
    <w:rsid w:val="00386663"/>
    <w:rsid w:val="00386D52"/>
    <w:rsid w:val="00390649"/>
    <w:rsid w:val="0039203D"/>
    <w:rsid w:val="00393727"/>
    <w:rsid w:val="003961B6"/>
    <w:rsid w:val="003A035F"/>
    <w:rsid w:val="003A29AE"/>
    <w:rsid w:val="003A306E"/>
    <w:rsid w:val="003A460C"/>
    <w:rsid w:val="003A5FDC"/>
    <w:rsid w:val="003B1A20"/>
    <w:rsid w:val="003B1B19"/>
    <w:rsid w:val="003B5FBC"/>
    <w:rsid w:val="003B72FF"/>
    <w:rsid w:val="003B7441"/>
    <w:rsid w:val="003C0308"/>
    <w:rsid w:val="003C0803"/>
    <w:rsid w:val="003C29B4"/>
    <w:rsid w:val="003C5993"/>
    <w:rsid w:val="003C69A5"/>
    <w:rsid w:val="003D1225"/>
    <w:rsid w:val="003D2645"/>
    <w:rsid w:val="003D3F8C"/>
    <w:rsid w:val="003D465F"/>
    <w:rsid w:val="003D59E6"/>
    <w:rsid w:val="003D6AED"/>
    <w:rsid w:val="003D6B67"/>
    <w:rsid w:val="003E31FE"/>
    <w:rsid w:val="003E56A8"/>
    <w:rsid w:val="003F07BD"/>
    <w:rsid w:val="003F36D2"/>
    <w:rsid w:val="003F3CFC"/>
    <w:rsid w:val="003F7556"/>
    <w:rsid w:val="004037F7"/>
    <w:rsid w:val="0040583E"/>
    <w:rsid w:val="0041278A"/>
    <w:rsid w:val="004147FF"/>
    <w:rsid w:val="004160D3"/>
    <w:rsid w:val="004176A9"/>
    <w:rsid w:val="00420568"/>
    <w:rsid w:val="004206DC"/>
    <w:rsid w:val="00422FD5"/>
    <w:rsid w:val="004233AF"/>
    <w:rsid w:val="00423B81"/>
    <w:rsid w:val="00425230"/>
    <w:rsid w:val="00430CB5"/>
    <w:rsid w:val="00432AAA"/>
    <w:rsid w:val="0043569B"/>
    <w:rsid w:val="0043770A"/>
    <w:rsid w:val="0044046E"/>
    <w:rsid w:val="0044269E"/>
    <w:rsid w:val="00444442"/>
    <w:rsid w:val="0045141E"/>
    <w:rsid w:val="00451F05"/>
    <w:rsid w:val="00453314"/>
    <w:rsid w:val="00453CA2"/>
    <w:rsid w:val="004548D1"/>
    <w:rsid w:val="00454E00"/>
    <w:rsid w:val="00456DA1"/>
    <w:rsid w:val="00471132"/>
    <w:rsid w:val="00474AAF"/>
    <w:rsid w:val="00474D29"/>
    <w:rsid w:val="004751B0"/>
    <w:rsid w:val="00475D91"/>
    <w:rsid w:val="0048131D"/>
    <w:rsid w:val="00483B2B"/>
    <w:rsid w:val="00485F6B"/>
    <w:rsid w:val="0048650A"/>
    <w:rsid w:val="004911F0"/>
    <w:rsid w:val="00491EF6"/>
    <w:rsid w:val="00496F58"/>
    <w:rsid w:val="00497ED3"/>
    <w:rsid w:val="004A40A8"/>
    <w:rsid w:val="004A4F73"/>
    <w:rsid w:val="004A69FB"/>
    <w:rsid w:val="004A7BC8"/>
    <w:rsid w:val="004B46D3"/>
    <w:rsid w:val="004B49B8"/>
    <w:rsid w:val="004B5248"/>
    <w:rsid w:val="004B78A0"/>
    <w:rsid w:val="004C0924"/>
    <w:rsid w:val="004C1CE8"/>
    <w:rsid w:val="004C3927"/>
    <w:rsid w:val="004C620D"/>
    <w:rsid w:val="004C65FC"/>
    <w:rsid w:val="004C7A02"/>
    <w:rsid w:val="004D1235"/>
    <w:rsid w:val="004E59BD"/>
    <w:rsid w:val="004E684D"/>
    <w:rsid w:val="004F17D5"/>
    <w:rsid w:val="004F35C9"/>
    <w:rsid w:val="004F4945"/>
    <w:rsid w:val="004F4FEF"/>
    <w:rsid w:val="004F5914"/>
    <w:rsid w:val="004F5E9B"/>
    <w:rsid w:val="004F78D0"/>
    <w:rsid w:val="00504594"/>
    <w:rsid w:val="00510CB4"/>
    <w:rsid w:val="0051100D"/>
    <w:rsid w:val="00512CC3"/>
    <w:rsid w:val="00516B57"/>
    <w:rsid w:val="00520C59"/>
    <w:rsid w:val="00521678"/>
    <w:rsid w:val="0052191D"/>
    <w:rsid w:val="00522B2F"/>
    <w:rsid w:val="0052328D"/>
    <w:rsid w:val="005233C5"/>
    <w:rsid w:val="00524843"/>
    <w:rsid w:val="00525A70"/>
    <w:rsid w:val="005301BA"/>
    <w:rsid w:val="00532444"/>
    <w:rsid w:val="00534334"/>
    <w:rsid w:val="00534FFA"/>
    <w:rsid w:val="00537B9F"/>
    <w:rsid w:val="0054140D"/>
    <w:rsid w:val="00541D82"/>
    <w:rsid w:val="0054300A"/>
    <w:rsid w:val="005476D7"/>
    <w:rsid w:val="005547A3"/>
    <w:rsid w:val="00557EBC"/>
    <w:rsid w:val="00566B4B"/>
    <w:rsid w:val="00566E83"/>
    <w:rsid w:val="00567332"/>
    <w:rsid w:val="00570BCA"/>
    <w:rsid w:val="00571A2C"/>
    <w:rsid w:val="00571C56"/>
    <w:rsid w:val="00572AB4"/>
    <w:rsid w:val="00572E6B"/>
    <w:rsid w:val="005736C1"/>
    <w:rsid w:val="005764D1"/>
    <w:rsid w:val="0057652B"/>
    <w:rsid w:val="00576720"/>
    <w:rsid w:val="00576731"/>
    <w:rsid w:val="00580474"/>
    <w:rsid w:val="00580596"/>
    <w:rsid w:val="005813AF"/>
    <w:rsid w:val="00581616"/>
    <w:rsid w:val="00591488"/>
    <w:rsid w:val="005915C3"/>
    <w:rsid w:val="00592040"/>
    <w:rsid w:val="00592C53"/>
    <w:rsid w:val="005A251D"/>
    <w:rsid w:val="005A393B"/>
    <w:rsid w:val="005A44A0"/>
    <w:rsid w:val="005A5013"/>
    <w:rsid w:val="005A7973"/>
    <w:rsid w:val="005B044A"/>
    <w:rsid w:val="005B3C6F"/>
    <w:rsid w:val="005B5EB4"/>
    <w:rsid w:val="005C642D"/>
    <w:rsid w:val="005D10A7"/>
    <w:rsid w:val="005D3822"/>
    <w:rsid w:val="005D5D02"/>
    <w:rsid w:val="005E3A52"/>
    <w:rsid w:val="005E56FA"/>
    <w:rsid w:val="005E5724"/>
    <w:rsid w:val="005E7CEF"/>
    <w:rsid w:val="005F3F44"/>
    <w:rsid w:val="0060044E"/>
    <w:rsid w:val="006045E4"/>
    <w:rsid w:val="00606FE3"/>
    <w:rsid w:val="006075F2"/>
    <w:rsid w:val="006076AB"/>
    <w:rsid w:val="00607E8C"/>
    <w:rsid w:val="0062345D"/>
    <w:rsid w:val="00626754"/>
    <w:rsid w:val="006313F8"/>
    <w:rsid w:val="0063156F"/>
    <w:rsid w:val="00631D0F"/>
    <w:rsid w:val="0063227B"/>
    <w:rsid w:val="0063356D"/>
    <w:rsid w:val="0063390D"/>
    <w:rsid w:val="006370D7"/>
    <w:rsid w:val="00641E78"/>
    <w:rsid w:val="00656A88"/>
    <w:rsid w:val="00656C27"/>
    <w:rsid w:val="00663378"/>
    <w:rsid w:val="00663F08"/>
    <w:rsid w:val="00667C9C"/>
    <w:rsid w:val="00670826"/>
    <w:rsid w:val="0067111A"/>
    <w:rsid w:val="00672BD0"/>
    <w:rsid w:val="0067627B"/>
    <w:rsid w:val="006827EF"/>
    <w:rsid w:val="00685CA7"/>
    <w:rsid w:val="00686B31"/>
    <w:rsid w:val="00695970"/>
    <w:rsid w:val="00695C19"/>
    <w:rsid w:val="006963B4"/>
    <w:rsid w:val="006A0685"/>
    <w:rsid w:val="006A2096"/>
    <w:rsid w:val="006A21D1"/>
    <w:rsid w:val="006A4569"/>
    <w:rsid w:val="006A6721"/>
    <w:rsid w:val="006A7013"/>
    <w:rsid w:val="006A7343"/>
    <w:rsid w:val="006B0EF7"/>
    <w:rsid w:val="006B3DAF"/>
    <w:rsid w:val="006B629B"/>
    <w:rsid w:val="006C43D6"/>
    <w:rsid w:val="006D11A6"/>
    <w:rsid w:val="006D1C87"/>
    <w:rsid w:val="006D597E"/>
    <w:rsid w:val="006E0F12"/>
    <w:rsid w:val="006E3EA6"/>
    <w:rsid w:val="006E4FA2"/>
    <w:rsid w:val="006E509A"/>
    <w:rsid w:val="006E7DA9"/>
    <w:rsid w:val="006F0465"/>
    <w:rsid w:val="006F0901"/>
    <w:rsid w:val="006F16A4"/>
    <w:rsid w:val="006F517C"/>
    <w:rsid w:val="006F7AE9"/>
    <w:rsid w:val="00701B78"/>
    <w:rsid w:val="00703801"/>
    <w:rsid w:val="007045D3"/>
    <w:rsid w:val="00711416"/>
    <w:rsid w:val="00715751"/>
    <w:rsid w:val="0072048F"/>
    <w:rsid w:val="00727342"/>
    <w:rsid w:val="00727E46"/>
    <w:rsid w:val="0073510E"/>
    <w:rsid w:val="00735B51"/>
    <w:rsid w:val="00736852"/>
    <w:rsid w:val="007456B9"/>
    <w:rsid w:val="0074626B"/>
    <w:rsid w:val="0074687B"/>
    <w:rsid w:val="007478F2"/>
    <w:rsid w:val="0074793A"/>
    <w:rsid w:val="00750CE7"/>
    <w:rsid w:val="0075235D"/>
    <w:rsid w:val="00755D89"/>
    <w:rsid w:val="007648D0"/>
    <w:rsid w:val="00765793"/>
    <w:rsid w:val="00771858"/>
    <w:rsid w:val="00777A25"/>
    <w:rsid w:val="007822F4"/>
    <w:rsid w:val="0078296A"/>
    <w:rsid w:val="00791959"/>
    <w:rsid w:val="00793457"/>
    <w:rsid w:val="00794A8C"/>
    <w:rsid w:val="00795A43"/>
    <w:rsid w:val="0079645E"/>
    <w:rsid w:val="007A155D"/>
    <w:rsid w:val="007A56E4"/>
    <w:rsid w:val="007A6531"/>
    <w:rsid w:val="007A6E9B"/>
    <w:rsid w:val="007C1B76"/>
    <w:rsid w:val="007C3928"/>
    <w:rsid w:val="007C4991"/>
    <w:rsid w:val="007D06F5"/>
    <w:rsid w:val="007D2DE2"/>
    <w:rsid w:val="007D4C7A"/>
    <w:rsid w:val="007D6BCA"/>
    <w:rsid w:val="007D770B"/>
    <w:rsid w:val="007E4BB0"/>
    <w:rsid w:val="007E4C72"/>
    <w:rsid w:val="007F1315"/>
    <w:rsid w:val="007F56AF"/>
    <w:rsid w:val="00800C4C"/>
    <w:rsid w:val="008011E6"/>
    <w:rsid w:val="00805583"/>
    <w:rsid w:val="008070E5"/>
    <w:rsid w:val="008074FD"/>
    <w:rsid w:val="008109BB"/>
    <w:rsid w:val="00810B52"/>
    <w:rsid w:val="008205D7"/>
    <w:rsid w:val="00820F0D"/>
    <w:rsid w:val="00823472"/>
    <w:rsid w:val="0082436A"/>
    <w:rsid w:val="00825894"/>
    <w:rsid w:val="00825EA0"/>
    <w:rsid w:val="0082762C"/>
    <w:rsid w:val="008321DB"/>
    <w:rsid w:val="0083255A"/>
    <w:rsid w:val="00833065"/>
    <w:rsid w:val="008349BD"/>
    <w:rsid w:val="00837358"/>
    <w:rsid w:val="00837A8E"/>
    <w:rsid w:val="00842884"/>
    <w:rsid w:val="00846847"/>
    <w:rsid w:val="00850D42"/>
    <w:rsid w:val="00852A8B"/>
    <w:rsid w:val="008532ED"/>
    <w:rsid w:val="008536EF"/>
    <w:rsid w:val="00854C78"/>
    <w:rsid w:val="008616BB"/>
    <w:rsid w:val="00863B9F"/>
    <w:rsid w:val="00865780"/>
    <w:rsid w:val="00865FB1"/>
    <w:rsid w:val="00867167"/>
    <w:rsid w:val="00870B07"/>
    <w:rsid w:val="008804A9"/>
    <w:rsid w:val="008829BE"/>
    <w:rsid w:val="0088493D"/>
    <w:rsid w:val="008852E7"/>
    <w:rsid w:val="008922DA"/>
    <w:rsid w:val="008963D2"/>
    <w:rsid w:val="00896FA4"/>
    <w:rsid w:val="008A1650"/>
    <w:rsid w:val="008B39D5"/>
    <w:rsid w:val="008B6DB6"/>
    <w:rsid w:val="008C2BAF"/>
    <w:rsid w:val="008C3956"/>
    <w:rsid w:val="008C3DFB"/>
    <w:rsid w:val="008C452E"/>
    <w:rsid w:val="008C65C1"/>
    <w:rsid w:val="008D2D10"/>
    <w:rsid w:val="008D3AD7"/>
    <w:rsid w:val="008D7F99"/>
    <w:rsid w:val="008E6C6A"/>
    <w:rsid w:val="008F0E82"/>
    <w:rsid w:val="008F2635"/>
    <w:rsid w:val="008F295B"/>
    <w:rsid w:val="008F6A7A"/>
    <w:rsid w:val="008F7115"/>
    <w:rsid w:val="008F73C5"/>
    <w:rsid w:val="008F7C4B"/>
    <w:rsid w:val="00905D36"/>
    <w:rsid w:val="0091571D"/>
    <w:rsid w:val="00915B8F"/>
    <w:rsid w:val="00920ADA"/>
    <w:rsid w:val="00925240"/>
    <w:rsid w:val="00927B00"/>
    <w:rsid w:val="009327CE"/>
    <w:rsid w:val="00933375"/>
    <w:rsid w:val="00942385"/>
    <w:rsid w:val="00943405"/>
    <w:rsid w:val="009451C5"/>
    <w:rsid w:val="00950598"/>
    <w:rsid w:val="009577EF"/>
    <w:rsid w:val="00960D88"/>
    <w:rsid w:val="0096208D"/>
    <w:rsid w:val="00964689"/>
    <w:rsid w:val="00966F86"/>
    <w:rsid w:val="00970B0C"/>
    <w:rsid w:val="009739DB"/>
    <w:rsid w:val="0097621A"/>
    <w:rsid w:val="0098209E"/>
    <w:rsid w:val="00982296"/>
    <w:rsid w:val="00983764"/>
    <w:rsid w:val="00990F6D"/>
    <w:rsid w:val="009A49E5"/>
    <w:rsid w:val="009A74DE"/>
    <w:rsid w:val="009A7D19"/>
    <w:rsid w:val="009B040B"/>
    <w:rsid w:val="009B26A4"/>
    <w:rsid w:val="009B2A48"/>
    <w:rsid w:val="009B59E2"/>
    <w:rsid w:val="009B6D44"/>
    <w:rsid w:val="009C6C34"/>
    <w:rsid w:val="009D1FCB"/>
    <w:rsid w:val="009D3BA9"/>
    <w:rsid w:val="009D3F8F"/>
    <w:rsid w:val="009D5228"/>
    <w:rsid w:val="009D694E"/>
    <w:rsid w:val="009E0AA2"/>
    <w:rsid w:val="009E24E1"/>
    <w:rsid w:val="009E3ED5"/>
    <w:rsid w:val="009E520D"/>
    <w:rsid w:val="009F341D"/>
    <w:rsid w:val="009F4236"/>
    <w:rsid w:val="009F677C"/>
    <w:rsid w:val="00A02A97"/>
    <w:rsid w:val="00A0623C"/>
    <w:rsid w:val="00A066D6"/>
    <w:rsid w:val="00A13E41"/>
    <w:rsid w:val="00A169BC"/>
    <w:rsid w:val="00A1797D"/>
    <w:rsid w:val="00A23077"/>
    <w:rsid w:val="00A26A7E"/>
    <w:rsid w:val="00A271A6"/>
    <w:rsid w:val="00A3093D"/>
    <w:rsid w:val="00A318F6"/>
    <w:rsid w:val="00A31EBD"/>
    <w:rsid w:val="00A4147C"/>
    <w:rsid w:val="00A577C9"/>
    <w:rsid w:val="00A62F0E"/>
    <w:rsid w:val="00A63003"/>
    <w:rsid w:val="00A721CC"/>
    <w:rsid w:val="00A74699"/>
    <w:rsid w:val="00A7707A"/>
    <w:rsid w:val="00A817D4"/>
    <w:rsid w:val="00A824E2"/>
    <w:rsid w:val="00A84408"/>
    <w:rsid w:val="00A84E7F"/>
    <w:rsid w:val="00A863CD"/>
    <w:rsid w:val="00A87CFC"/>
    <w:rsid w:val="00A9785F"/>
    <w:rsid w:val="00AA0B79"/>
    <w:rsid w:val="00AA0E7E"/>
    <w:rsid w:val="00AA1170"/>
    <w:rsid w:val="00AA2D94"/>
    <w:rsid w:val="00AB40B2"/>
    <w:rsid w:val="00AB6403"/>
    <w:rsid w:val="00AB785F"/>
    <w:rsid w:val="00AC3159"/>
    <w:rsid w:val="00AC4540"/>
    <w:rsid w:val="00AC6627"/>
    <w:rsid w:val="00AD3A38"/>
    <w:rsid w:val="00AD62DE"/>
    <w:rsid w:val="00AE0B34"/>
    <w:rsid w:val="00AE0BBC"/>
    <w:rsid w:val="00AE32C2"/>
    <w:rsid w:val="00AE32CF"/>
    <w:rsid w:val="00AE34E0"/>
    <w:rsid w:val="00AE51A3"/>
    <w:rsid w:val="00AE7514"/>
    <w:rsid w:val="00AF332F"/>
    <w:rsid w:val="00AF7A73"/>
    <w:rsid w:val="00B009F8"/>
    <w:rsid w:val="00B01C4F"/>
    <w:rsid w:val="00B01E22"/>
    <w:rsid w:val="00B03095"/>
    <w:rsid w:val="00B15262"/>
    <w:rsid w:val="00B15537"/>
    <w:rsid w:val="00B233C1"/>
    <w:rsid w:val="00B23E40"/>
    <w:rsid w:val="00B257E5"/>
    <w:rsid w:val="00B270EA"/>
    <w:rsid w:val="00B407F6"/>
    <w:rsid w:val="00B46C86"/>
    <w:rsid w:val="00B47807"/>
    <w:rsid w:val="00B53169"/>
    <w:rsid w:val="00B53FBD"/>
    <w:rsid w:val="00B56505"/>
    <w:rsid w:val="00B56B20"/>
    <w:rsid w:val="00B56FB7"/>
    <w:rsid w:val="00B61050"/>
    <w:rsid w:val="00B669E2"/>
    <w:rsid w:val="00B71D8D"/>
    <w:rsid w:val="00B72B37"/>
    <w:rsid w:val="00B82CBC"/>
    <w:rsid w:val="00B85343"/>
    <w:rsid w:val="00B8613F"/>
    <w:rsid w:val="00B92395"/>
    <w:rsid w:val="00B94679"/>
    <w:rsid w:val="00B968FF"/>
    <w:rsid w:val="00BB143D"/>
    <w:rsid w:val="00BB2DD3"/>
    <w:rsid w:val="00BB3667"/>
    <w:rsid w:val="00BB4827"/>
    <w:rsid w:val="00BB539B"/>
    <w:rsid w:val="00BB7DEC"/>
    <w:rsid w:val="00BC256A"/>
    <w:rsid w:val="00BC2A04"/>
    <w:rsid w:val="00BC5438"/>
    <w:rsid w:val="00BC6489"/>
    <w:rsid w:val="00BD39DE"/>
    <w:rsid w:val="00BD3FD8"/>
    <w:rsid w:val="00BD4A32"/>
    <w:rsid w:val="00BD5628"/>
    <w:rsid w:val="00BD5F05"/>
    <w:rsid w:val="00BD6593"/>
    <w:rsid w:val="00BE1DF5"/>
    <w:rsid w:val="00BF2A2C"/>
    <w:rsid w:val="00C0039F"/>
    <w:rsid w:val="00C00426"/>
    <w:rsid w:val="00C01F0F"/>
    <w:rsid w:val="00C03324"/>
    <w:rsid w:val="00C04593"/>
    <w:rsid w:val="00C0576A"/>
    <w:rsid w:val="00C07421"/>
    <w:rsid w:val="00C113EB"/>
    <w:rsid w:val="00C11B09"/>
    <w:rsid w:val="00C238EA"/>
    <w:rsid w:val="00C308A9"/>
    <w:rsid w:val="00C315D6"/>
    <w:rsid w:val="00C35238"/>
    <w:rsid w:val="00C35243"/>
    <w:rsid w:val="00C401BC"/>
    <w:rsid w:val="00C419EB"/>
    <w:rsid w:val="00C52E4E"/>
    <w:rsid w:val="00C611B8"/>
    <w:rsid w:val="00C64160"/>
    <w:rsid w:val="00C65B22"/>
    <w:rsid w:val="00C72CCD"/>
    <w:rsid w:val="00C80ACB"/>
    <w:rsid w:val="00C81CE6"/>
    <w:rsid w:val="00C86E0C"/>
    <w:rsid w:val="00C9054C"/>
    <w:rsid w:val="00C91D7D"/>
    <w:rsid w:val="00C92D7B"/>
    <w:rsid w:val="00C94B9C"/>
    <w:rsid w:val="00C95ED3"/>
    <w:rsid w:val="00CA3719"/>
    <w:rsid w:val="00CB0952"/>
    <w:rsid w:val="00CB0A58"/>
    <w:rsid w:val="00CB438C"/>
    <w:rsid w:val="00CB61A9"/>
    <w:rsid w:val="00CB76EB"/>
    <w:rsid w:val="00CB776B"/>
    <w:rsid w:val="00CC01A4"/>
    <w:rsid w:val="00CC421E"/>
    <w:rsid w:val="00CC4C97"/>
    <w:rsid w:val="00CC7749"/>
    <w:rsid w:val="00CC7B08"/>
    <w:rsid w:val="00CC7FBF"/>
    <w:rsid w:val="00CD2271"/>
    <w:rsid w:val="00CD2509"/>
    <w:rsid w:val="00CD29E7"/>
    <w:rsid w:val="00CD2F7C"/>
    <w:rsid w:val="00CD6664"/>
    <w:rsid w:val="00CE0160"/>
    <w:rsid w:val="00CE4A39"/>
    <w:rsid w:val="00CE6147"/>
    <w:rsid w:val="00CE6C0B"/>
    <w:rsid w:val="00CE6D22"/>
    <w:rsid w:val="00CE7711"/>
    <w:rsid w:val="00CE7E8C"/>
    <w:rsid w:val="00CF3598"/>
    <w:rsid w:val="00CF407F"/>
    <w:rsid w:val="00CF56CB"/>
    <w:rsid w:val="00CF56DF"/>
    <w:rsid w:val="00D00ED8"/>
    <w:rsid w:val="00D05A8D"/>
    <w:rsid w:val="00D15BE2"/>
    <w:rsid w:val="00D17351"/>
    <w:rsid w:val="00D22A95"/>
    <w:rsid w:val="00D24339"/>
    <w:rsid w:val="00D277C0"/>
    <w:rsid w:val="00D3139B"/>
    <w:rsid w:val="00D3362D"/>
    <w:rsid w:val="00D35A30"/>
    <w:rsid w:val="00D42DF1"/>
    <w:rsid w:val="00D43CB6"/>
    <w:rsid w:val="00D43F06"/>
    <w:rsid w:val="00D511F7"/>
    <w:rsid w:val="00D52E04"/>
    <w:rsid w:val="00D548C3"/>
    <w:rsid w:val="00D6086F"/>
    <w:rsid w:val="00D615EF"/>
    <w:rsid w:val="00D625E2"/>
    <w:rsid w:val="00D627A6"/>
    <w:rsid w:val="00D6610A"/>
    <w:rsid w:val="00D70B17"/>
    <w:rsid w:val="00D76700"/>
    <w:rsid w:val="00D76ABD"/>
    <w:rsid w:val="00D85344"/>
    <w:rsid w:val="00D91ED3"/>
    <w:rsid w:val="00D92E7F"/>
    <w:rsid w:val="00D94D1D"/>
    <w:rsid w:val="00D97762"/>
    <w:rsid w:val="00D97E9D"/>
    <w:rsid w:val="00DA1487"/>
    <w:rsid w:val="00DA1AB5"/>
    <w:rsid w:val="00DA24A4"/>
    <w:rsid w:val="00DA3D25"/>
    <w:rsid w:val="00DA772B"/>
    <w:rsid w:val="00DB292B"/>
    <w:rsid w:val="00DB3D7E"/>
    <w:rsid w:val="00DB3ED0"/>
    <w:rsid w:val="00DB6456"/>
    <w:rsid w:val="00DB75CF"/>
    <w:rsid w:val="00DC3A0B"/>
    <w:rsid w:val="00DC7314"/>
    <w:rsid w:val="00DD4504"/>
    <w:rsid w:val="00DE100B"/>
    <w:rsid w:val="00DE53CC"/>
    <w:rsid w:val="00DE62DB"/>
    <w:rsid w:val="00DF32BE"/>
    <w:rsid w:val="00DF342B"/>
    <w:rsid w:val="00DF3B38"/>
    <w:rsid w:val="00E05ABD"/>
    <w:rsid w:val="00E063C7"/>
    <w:rsid w:val="00E21A95"/>
    <w:rsid w:val="00E232BB"/>
    <w:rsid w:val="00E2368D"/>
    <w:rsid w:val="00E24816"/>
    <w:rsid w:val="00E256B9"/>
    <w:rsid w:val="00E278F1"/>
    <w:rsid w:val="00E30F78"/>
    <w:rsid w:val="00E40E07"/>
    <w:rsid w:val="00E438CF"/>
    <w:rsid w:val="00E43918"/>
    <w:rsid w:val="00E451A3"/>
    <w:rsid w:val="00E55225"/>
    <w:rsid w:val="00E56DC7"/>
    <w:rsid w:val="00E57CFC"/>
    <w:rsid w:val="00E615E5"/>
    <w:rsid w:val="00E61EA3"/>
    <w:rsid w:val="00E6280E"/>
    <w:rsid w:val="00E633E0"/>
    <w:rsid w:val="00E66C84"/>
    <w:rsid w:val="00E71A0C"/>
    <w:rsid w:val="00E73548"/>
    <w:rsid w:val="00E7493D"/>
    <w:rsid w:val="00E74F95"/>
    <w:rsid w:val="00E8053D"/>
    <w:rsid w:val="00E822EB"/>
    <w:rsid w:val="00E90EC2"/>
    <w:rsid w:val="00E9297A"/>
    <w:rsid w:val="00E96C11"/>
    <w:rsid w:val="00EA081F"/>
    <w:rsid w:val="00EA24CD"/>
    <w:rsid w:val="00EA496A"/>
    <w:rsid w:val="00EA4DE9"/>
    <w:rsid w:val="00EB16F1"/>
    <w:rsid w:val="00EB1E4E"/>
    <w:rsid w:val="00EB20ED"/>
    <w:rsid w:val="00EB21BE"/>
    <w:rsid w:val="00EB62A8"/>
    <w:rsid w:val="00EB763B"/>
    <w:rsid w:val="00EB7882"/>
    <w:rsid w:val="00EC7344"/>
    <w:rsid w:val="00EE3C5E"/>
    <w:rsid w:val="00EF1FF0"/>
    <w:rsid w:val="00EF7C7B"/>
    <w:rsid w:val="00F000D2"/>
    <w:rsid w:val="00F00A93"/>
    <w:rsid w:val="00F01BA5"/>
    <w:rsid w:val="00F03964"/>
    <w:rsid w:val="00F05045"/>
    <w:rsid w:val="00F06C1F"/>
    <w:rsid w:val="00F07F9D"/>
    <w:rsid w:val="00F16B44"/>
    <w:rsid w:val="00F25603"/>
    <w:rsid w:val="00F2608D"/>
    <w:rsid w:val="00F260CD"/>
    <w:rsid w:val="00F31978"/>
    <w:rsid w:val="00F32EC4"/>
    <w:rsid w:val="00F46E7F"/>
    <w:rsid w:val="00F5227A"/>
    <w:rsid w:val="00F523F9"/>
    <w:rsid w:val="00F54B22"/>
    <w:rsid w:val="00F60CDE"/>
    <w:rsid w:val="00F60D64"/>
    <w:rsid w:val="00F64CB8"/>
    <w:rsid w:val="00F70018"/>
    <w:rsid w:val="00F73048"/>
    <w:rsid w:val="00F757D7"/>
    <w:rsid w:val="00F8120C"/>
    <w:rsid w:val="00F81800"/>
    <w:rsid w:val="00F81FEF"/>
    <w:rsid w:val="00F831A0"/>
    <w:rsid w:val="00F83252"/>
    <w:rsid w:val="00F83AE4"/>
    <w:rsid w:val="00F84FF2"/>
    <w:rsid w:val="00F85E5C"/>
    <w:rsid w:val="00F90D91"/>
    <w:rsid w:val="00FA0031"/>
    <w:rsid w:val="00FA0270"/>
    <w:rsid w:val="00FA2264"/>
    <w:rsid w:val="00FA7223"/>
    <w:rsid w:val="00FB0059"/>
    <w:rsid w:val="00FB1483"/>
    <w:rsid w:val="00FB5F9D"/>
    <w:rsid w:val="00FB667D"/>
    <w:rsid w:val="00FC3BBF"/>
    <w:rsid w:val="00FC4D90"/>
    <w:rsid w:val="00FC52F0"/>
    <w:rsid w:val="00FC7F83"/>
    <w:rsid w:val="00FD0D3C"/>
    <w:rsid w:val="00FD23F7"/>
    <w:rsid w:val="00FD3023"/>
    <w:rsid w:val="00FD526C"/>
    <w:rsid w:val="00FE2901"/>
    <w:rsid w:val="00FE2E0D"/>
    <w:rsid w:val="00FE589C"/>
    <w:rsid w:val="00FE75CD"/>
    <w:rsid w:val="00FF207E"/>
    <w:rsid w:val="00FF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A3719"/>
    <w:pPr>
      <w:spacing w:before="120" w:after="120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rsid w:val="008F6A7A"/>
    <w:pPr>
      <w:keepNext/>
      <w:numPr>
        <w:numId w:val="2"/>
      </w:numPr>
      <w:tabs>
        <w:tab w:val="clear" w:pos="0"/>
        <w:tab w:val="left" w:pos="425"/>
      </w:tabs>
      <w:spacing w:before="240" w:after="240"/>
      <w:outlineLvl w:val="0"/>
    </w:pPr>
    <w:rPr>
      <w:rFonts w:ascii="Verdana" w:hAnsi="Verdana" w:cs="Arial"/>
      <w:b/>
      <w:bCs/>
      <w:sz w:val="24"/>
      <w:szCs w:val="22"/>
    </w:rPr>
  </w:style>
  <w:style w:type="paragraph" w:styleId="Ttulo2">
    <w:name w:val="heading 2"/>
    <w:basedOn w:val="Ttulo1"/>
    <w:next w:val="Normal"/>
    <w:qFormat/>
    <w:rsid w:val="00FF207E"/>
    <w:pPr>
      <w:numPr>
        <w:ilvl w:val="1"/>
      </w:numPr>
      <w:spacing w:before="120" w:after="120"/>
      <w:outlineLvl w:val="1"/>
    </w:pPr>
    <w:rPr>
      <w:sz w:val="22"/>
    </w:rPr>
  </w:style>
  <w:style w:type="paragraph" w:styleId="Ttulo3">
    <w:name w:val="heading 3"/>
    <w:basedOn w:val="Ttulo2"/>
    <w:next w:val="Normal"/>
    <w:qFormat/>
    <w:rsid w:val="00390649"/>
    <w:pPr>
      <w:numPr>
        <w:ilvl w:val="2"/>
      </w:numPr>
      <w:tabs>
        <w:tab w:val="left" w:pos="851"/>
      </w:tabs>
      <w:outlineLvl w:val="2"/>
    </w:pPr>
  </w:style>
  <w:style w:type="paragraph" w:styleId="Ttulo4">
    <w:name w:val="heading 4"/>
    <w:basedOn w:val="Normal"/>
    <w:next w:val="Normal"/>
    <w:qFormat/>
    <w:pPr>
      <w:keepNext/>
      <w:outlineLvl w:val="3"/>
    </w:pPr>
    <w:rPr>
      <w:color w:val="0000FF"/>
      <w:sz w:val="24"/>
      <w:u w:val="single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bCs/>
      <w:i/>
      <w:iCs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  <w:sz w:val="24"/>
    </w:rPr>
  </w:style>
  <w:style w:type="paragraph" w:styleId="Ttulo7">
    <w:name w:val="heading 7"/>
    <w:basedOn w:val="Normal"/>
    <w:next w:val="Normal"/>
    <w:qFormat/>
    <w:pPr>
      <w:keepNext/>
      <w:ind w:firstLine="426"/>
      <w:outlineLvl w:val="6"/>
    </w:pPr>
    <w:rPr>
      <w:color w:val="0000FF"/>
      <w:sz w:val="24"/>
      <w:u w:val="single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i/>
      <w:iCs/>
      <w:sz w:val="24"/>
    </w:rPr>
  </w:style>
  <w:style w:type="paragraph" w:styleId="Ttulo9">
    <w:name w:val="heading 9"/>
    <w:basedOn w:val="Normal"/>
    <w:next w:val="Normal"/>
    <w:qFormat/>
    <w:pPr>
      <w:keepNext/>
      <w:ind w:left="360"/>
      <w:outlineLvl w:val="8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ecuodecorpodetexto2">
    <w:name w:val="Body Text Indent 2"/>
    <w:basedOn w:val="Normal"/>
    <w:pPr>
      <w:spacing w:line="360" w:lineRule="auto"/>
      <w:ind w:left="357"/>
    </w:pPr>
    <w:rPr>
      <w:sz w:val="24"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character" w:styleId="HiperlinkVisitado">
    <w:name w:val="FollowedHyperlink"/>
    <w:basedOn w:val="Fontepargpadro"/>
    <w:rPr>
      <w:color w:val="800080"/>
      <w:u w:val="single"/>
    </w:rPr>
  </w:style>
  <w:style w:type="paragraph" w:styleId="Recuodecorpodetexto">
    <w:name w:val="Body Text Indent"/>
    <w:basedOn w:val="Normal"/>
    <w:pPr>
      <w:ind w:left="284" w:firstLine="73"/>
    </w:pPr>
    <w:rPr>
      <w:sz w:val="24"/>
    </w:rPr>
  </w:style>
  <w:style w:type="paragraph" w:styleId="Recuodecorpodetexto3">
    <w:name w:val="Body Text Indent 3"/>
    <w:basedOn w:val="Normal"/>
    <w:pPr>
      <w:ind w:left="426"/>
    </w:pPr>
    <w:rPr>
      <w:i/>
      <w:iCs/>
      <w:color w:val="000080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styleId="Corpodetexto">
    <w:name w:val="Body Text"/>
    <w:basedOn w:val="Normal"/>
    <w:link w:val="CorpodetextoChar"/>
    <w:rPr>
      <w:rFonts w:ascii="Verdana" w:hAnsi="Verdana"/>
    </w:rPr>
  </w:style>
  <w:style w:type="table" w:styleId="Tabelacomgrade">
    <w:name w:val="Table Grid"/>
    <w:basedOn w:val="Tabelanormal"/>
    <w:rsid w:val="0096208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cuodecorpodetexto21">
    <w:name w:val="Recuo de corpo de texto 21"/>
    <w:basedOn w:val="Normal"/>
    <w:rsid w:val="00306A0F"/>
    <w:pPr>
      <w:suppressAutoHyphens/>
      <w:spacing w:line="360" w:lineRule="auto"/>
      <w:ind w:left="357"/>
    </w:pPr>
    <w:rPr>
      <w:sz w:val="24"/>
      <w:lang w:eastAsia="ar-SA"/>
    </w:rPr>
  </w:style>
  <w:style w:type="paragraph" w:customStyle="1" w:styleId="Recuodecorpodetexto31">
    <w:name w:val="Recuo de corpo de texto 31"/>
    <w:basedOn w:val="Normal"/>
    <w:rsid w:val="00306A0F"/>
    <w:pPr>
      <w:suppressAutoHyphens/>
      <w:ind w:left="426"/>
    </w:pPr>
    <w:rPr>
      <w:i/>
      <w:iCs/>
      <w:color w:val="000080"/>
      <w:lang w:eastAsia="ar-SA"/>
    </w:rPr>
  </w:style>
  <w:style w:type="paragraph" w:styleId="Sumrio1">
    <w:name w:val="toc 1"/>
    <w:basedOn w:val="Normal"/>
    <w:next w:val="Normal"/>
    <w:autoRedefine/>
    <w:uiPriority w:val="39"/>
    <w:rsid w:val="00C52E4E"/>
    <w:pPr>
      <w:tabs>
        <w:tab w:val="left" w:pos="480"/>
        <w:tab w:val="right" w:leader="dot" w:pos="9072"/>
      </w:tabs>
    </w:pPr>
  </w:style>
  <w:style w:type="paragraph" w:styleId="Ttulo">
    <w:name w:val="Title"/>
    <w:basedOn w:val="Normal"/>
    <w:qFormat/>
    <w:rsid w:val="009F4236"/>
    <w:pPr>
      <w:jc w:val="center"/>
    </w:pPr>
    <w:rPr>
      <w:rFonts w:cs="Arial"/>
      <w:b/>
      <w:smallCaps/>
      <w:color w:val="000080"/>
      <w:sz w:val="32"/>
      <w:szCs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ormalWeb">
    <w:name w:val="Normal (Web)"/>
    <w:basedOn w:val="Normal"/>
    <w:rsid w:val="00701B78"/>
    <w:pPr>
      <w:spacing w:before="100" w:beforeAutospacing="1" w:after="100" w:afterAutospacing="1"/>
    </w:pPr>
    <w:rPr>
      <w:sz w:val="24"/>
      <w:szCs w:val="24"/>
    </w:rPr>
  </w:style>
  <w:style w:type="paragraph" w:styleId="Assuntodocomentrio">
    <w:name w:val="annotation subject"/>
    <w:basedOn w:val="Textodecomentrio"/>
    <w:next w:val="Textodecomentrio"/>
    <w:semiHidden/>
    <w:rsid w:val="00B92395"/>
    <w:rPr>
      <w:b/>
      <w:bCs/>
    </w:rPr>
  </w:style>
  <w:style w:type="paragraph" w:styleId="Textodebalo">
    <w:name w:val="Balloon Text"/>
    <w:basedOn w:val="Normal"/>
    <w:semiHidden/>
    <w:rsid w:val="00B92395"/>
    <w:rPr>
      <w:rFonts w:ascii="Tahoma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rsid w:val="00373B8D"/>
    <w:pPr>
      <w:ind w:left="200"/>
    </w:pPr>
  </w:style>
  <w:style w:type="paragraph" w:customStyle="1" w:styleId="NomeArtefato">
    <w:name w:val="NomeArtefato"/>
    <w:basedOn w:val="Normal"/>
    <w:rsid w:val="001068E4"/>
    <w:pPr>
      <w:jc w:val="right"/>
    </w:pPr>
    <w:rPr>
      <w:rFonts w:ascii="Verdana" w:hAnsi="Verdana" w:cs="Arial"/>
      <w:bCs/>
      <w:color w:val="333399"/>
      <w:sz w:val="60"/>
      <w:szCs w:val="60"/>
    </w:rPr>
  </w:style>
  <w:style w:type="paragraph" w:customStyle="1" w:styleId="NomeProjeto">
    <w:name w:val="NomeProjeto"/>
    <w:basedOn w:val="Normal"/>
    <w:rsid w:val="00294967"/>
    <w:pPr>
      <w:jc w:val="right"/>
    </w:pPr>
    <w:rPr>
      <w:rFonts w:ascii="Verdana" w:hAnsi="Verdana" w:cs="Arial"/>
      <w:bCs/>
      <w:color w:val="000000"/>
      <w:sz w:val="48"/>
      <w:szCs w:val="48"/>
    </w:rPr>
  </w:style>
  <w:style w:type="paragraph" w:customStyle="1" w:styleId="NomeCliente">
    <w:name w:val="NomeCliente"/>
    <w:basedOn w:val="Normal"/>
    <w:rsid w:val="00294967"/>
    <w:pPr>
      <w:jc w:val="right"/>
    </w:pPr>
    <w:rPr>
      <w:rFonts w:ascii="Verdana" w:hAnsi="Verdana" w:cs="Arial"/>
      <w:bCs/>
      <w:sz w:val="36"/>
      <w:szCs w:val="36"/>
    </w:rPr>
  </w:style>
  <w:style w:type="paragraph" w:styleId="Sumrio3">
    <w:name w:val="toc 3"/>
    <w:basedOn w:val="Normal"/>
    <w:next w:val="Normal"/>
    <w:autoRedefine/>
    <w:semiHidden/>
    <w:rsid w:val="0000139F"/>
    <w:pPr>
      <w:ind w:left="440"/>
    </w:pPr>
  </w:style>
  <w:style w:type="paragraph" w:customStyle="1" w:styleId="Instruo">
    <w:name w:val="Instrução"/>
    <w:basedOn w:val="Normal"/>
    <w:link w:val="InstruoChar"/>
    <w:rsid w:val="002D2CB0"/>
    <w:rPr>
      <w:i/>
      <w:color w:val="0000FF"/>
    </w:rPr>
  </w:style>
  <w:style w:type="paragraph" w:customStyle="1" w:styleId="TituloTabela">
    <w:name w:val="Titulo Tabela"/>
    <w:basedOn w:val="Normal"/>
    <w:rsid w:val="003C0803"/>
    <w:pPr>
      <w:spacing w:before="60" w:after="60"/>
      <w:jc w:val="center"/>
    </w:pPr>
    <w:rPr>
      <w:rFonts w:ascii="Verdana" w:hAnsi="Verdana"/>
      <w:b/>
      <w:color w:val="FFFFFF"/>
      <w:szCs w:val="22"/>
    </w:rPr>
  </w:style>
  <w:style w:type="paragraph" w:customStyle="1" w:styleId="SubttuloTabela">
    <w:name w:val="Subtítulo Tabela"/>
    <w:basedOn w:val="Normal"/>
    <w:rsid w:val="003C0803"/>
    <w:pPr>
      <w:spacing w:before="40" w:after="40"/>
    </w:pPr>
    <w:rPr>
      <w:rFonts w:ascii="Verdana" w:hAnsi="Verdana"/>
      <w:b/>
      <w:sz w:val="18"/>
      <w:szCs w:val="18"/>
    </w:rPr>
  </w:style>
  <w:style w:type="paragraph" w:customStyle="1" w:styleId="CabealhoTabela">
    <w:name w:val="Cabeçalho Tabela"/>
    <w:basedOn w:val="Normal"/>
    <w:rsid w:val="003C0803"/>
    <w:pPr>
      <w:spacing w:before="20" w:after="20"/>
    </w:pPr>
    <w:rPr>
      <w:rFonts w:ascii="Verdana" w:hAnsi="Verdana"/>
      <w:b/>
      <w:sz w:val="18"/>
      <w:szCs w:val="18"/>
    </w:rPr>
  </w:style>
  <w:style w:type="paragraph" w:customStyle="1" w:styleId="CampoTabela">
    <w:name w:val="Campo Tabela"/>
    <w:basedOn w:val="Normal"/>
    <w:rsid w:val="003C0803"/>
    <w:pPr>
      <w:jc w:val="left"/>
    </w:pPr>
    <w:rPr>
      <w:sz w:val="18"/>
      <w:szCs w:val="18"/>
    </w:rPr>
  </w:style>
  <w:style w:type="character" w:customStyle="1" w:styleId="CorpodetextoChar">
    <w:name w:val="Corpo de texto Char"/>
    <w:basedOn w:val="Fontepargpadro"/>
    <w:link w:val="Corpodetexto"/>
    <w:rsid w:val="00905D36"/>
    <w:rPr>
      <w:rFonts w:ascii="Verdana" w:hAnsi="Verdana"/>
      <w:sz w:val="22"/>
      <w:lang w:val="pt-BR" w:eastAsia="pt-BR" w:bidi="ar-SA"/>
    </w:rPr>
  </w:style>
  <w:style w:type="character" w:customStyle="1" w:styleId="InstruoChar">
    <w:name w:val="Instrução Char"/>
    <w:basedOn w:val="Fontepargpadro"/>
    <w:link w:val="Instruo"/>
    <w:rsid w:val="00220B56"/>
    <w:rPr>
      <w:rFonts w:ascii="Arial" w:hAnsi="Arial"/>
      <w:i/>
      <w:color w:val="0000FF"/>
      <w:sz w:val="22"/>
      <w:lang w:val="pt-BR" w:eastAsia="pt-B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A3719"/>
    <w:pPr>
      <w:spacing w:before="120" w:after="120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rsid w:val="008F6A7A"/>
    <w:pPr>
      <w:keepNext/>
      <w:numPr>
        <w:numId w:val="2"/>
      </w:numPr>
      <w:tabs>
        <w:tab w:val="clear" w:pos="0"/>
        <w:tab w:val="left" w:pos="425"/>
      </w:tabs>
      <w:spacing w:before="240" w:after="240"/>
      <w:outlineLvl w:val="0"/>
    </w:pPr>
    <w:rPr>
      <w:rFonts w:ascii="Verdana" w:hAnsi="Verdana" w:cs="Arial"/>
      <w:b/>
      <w:bCs/>
      <w:sz w:val="24"/>
      <w:szCs w:val="22"/>
    </w:rPr>
  </w:style>
  <w:style w:type="paragraph" w:styleId="Ttulo2">
    <w:name w:val="heading 2"/>
    <w:basedOn w:val="Ttulo1"/>
    <w:next w:val="Normal"/>
    <w:qFormat/>
    <w:rsid w:val="00FF207E"/>
    <w:pPr>
      <w:numPr>
        <w:ilvl w:val="1"/>
      </w:numPr>
      <w:spacing w:before="120" w:after="120"/>
      <w:outlineLvl w:val="1"/>
    </w:pPr>
    <w:rPr>
      <w:sz w:val="22"/>
    </w:rPr>
  </w:style>
  <w:style w:type="paragraph" w:styleId="Ttulo3">
    <w:name w:val="heading 3"/>
    <w:basedOn w:val="Ttulo2"/>
    <w:next w:val="Normal"/>
    <w:qFormat/>
    <w:rsid w:val="00390649"/>
    <w:pPr>
      <w:numPr>
        <w:ilvl w:val="2"/>
      </w:numPr>
      <w:tabs>
        <w:tab w:val="left" w:pos="851"/>
      </w:tabs>
      <w:outlineLvl w:val="2"/>
    </w:pPr>
  </w:style>
  <w:style w:type="paragraph" w:styleId="Ttulo4">
    <w:name w:val="heading 4"/>
    <w:basedOn w:val="Normal"/>
    <w:next w:val="Normal"/>
    <w:qFormat/>
    <w:pPr>
      <w:keepNext/>
      <w:outlineLvl w:val="3"/>
    </w:pPr>
    <w:rPr>
      <w:color w:val="0000FF"/>
      <w:sz w:val="24"/>
      <w:u w:val="single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bCs/>
      <w:i/>
      <w:iCs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  <w:sz w:val="24"/>
    </w:rPr>
  </w:style>
  <w:style w:type="paragraph" w:styleId="Ttulo7">
    <w:name w:val="heading 7"/>
    <w:basedOn w:val="Normal"/>
    <w:next w:val="Normal"/>
    <w:qFormat/>
    <w:pPr>
      <w:keepNext/>
      <w:ind w:firstLine="426"/>
      <w:outlineLvl w:val="6"/>
    </w:pPr>
    <w:rPr>
      <w:color w:val="0000FF"/>
      <w:sz w:val="24"/>
      <w:u w:val="single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i/>
      <w:iCs/>
      <w:sz w:val="24"/>
    </w:rPr>
  </w:style>
  <w:style w:type="paragraph" w:styleId="Ttulo9">
    <w:name w:val="heading 9"/>
    <w:basedOn w:val="Normal"/>
    <w:next w:val="Normal"/>
    <w:qFormat/>
    <w:pPr>
      <w:keepNext/>
      <w:ind w:left="360"/>
      <w:outlineLvl w:val="8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ecuodecorpodetexto2">
    <w:name w:val="Body Text Indent 2"/>
    <w:basedOn w:val="Normal"/>
    <w:pPr>
      <w:spacing w:line="360" w:lineRule="auto"/>
      <w:ind w:left="357"/>
    </w:pPr>
    <w:rPr>
      <w:sz w:val="24"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character" w:styleId="HiperlinkVisitado">
    <w:name w:val="FollowedHyperlink"/>
    <w:basedOn w:val="Fontepargpadro"/>
    <w:rPr>
      <w:color w:val="800080"/>
      <w:u w:val="single"/>
    </w:rPr>
  </w:style>
  <w:style w:type="paragraph" w:styleId="Recuodecorpodetexto">
    <w:name w:val="Body Text Indent"/>
    <w:basedOn w:val="Normal"/>
    <w:pPr>
      <w:ind w:left="284" w:firstLine="73"/>
    </w:pPr>
    <w:rPr>
      <w:sz w:val="24"/>
    </w:rPr>
  </w:style>
  <w:style w:type="paragraph" w:styleId="Recuodecorpodetexto3">
    <w:name w:val="Body Text Indent 3"/>
    <w:basedOn w:val="Normal"/>
    <w:pPr>
      <w:ind w:left="426"/>
    </w:pPr>
    <w:rPr>
      <w:i/>
      <w:iCs/>
      <w:color w:val="000080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styleId="Corpodetexto">
    <w:name w:val="Body Text"/>
    <w:basedOn w:val="Normal"/>
    <w:link w:val="CorpodetextoChar"/>
    <w:rPr>
      <w:rFonts w:ascii="Verdana" w:hAnsi="Verdana"/>
    </w:rPr>
  </w:style>
  <w:style w:type="table" w:styleId="Tabelacomgrade">
    <w:name w:val="Table Grid"/>
    <w:basedOn w:val="Tabelanormal"/>
    <w:rsid w:val="0096208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cuodecorpodetexto21">
    <w:name w:val="Recuo de corpo de texto 21"/>
    <w:basedOn w:val="Normal"/>
    <w:rsid w:val="00306A0F"/>
    <w:pPr>
      <w:suppressAutoHyphens/>
      <w:spacing w:line="360" w:lineRule="auto"/>
      <w:ind w:left="357"/>
    </w:pPr>
    <w:rPr>
      <w:sz w:val="24"/>
      <w:lang w:eastAsia="ar-SA"/>
    </w:rPr>
  </w:style>
  <w:style w:type="paragraph" w:customStyle="1" w:styleId="Recuodecorpodetexto31">
    <w:name w:val="Recuo de corpo de texto 31"/>
    <w:basedOn w:val="Normal"/>
    <w:rsid w:val="00306A0F"/>
    <w:pPr>
      <w:suppressAutoHyphens/>
      <w:ind w:left="426"/>
    </w:pPr>
    <w:rPr>
      <w:i/>
      <w:iCs/>
      <w:color w:val="000080"/>
      <w:lang w:eastAsia="ar-SA"/>
    </w:rPr>
  </w:style>
  <w:style w:type="paragraph" w:styleId="Sumrio1">
    <w:name w:val="toc 1"/>
    <w:basedOn w:val="Normal"/>
    <w:next w:val="Normal"/>
    <w:autoRedefine/>
    <w:uiPriority w:val="39"/>
    <w:rsid w:val="00C52E4E"/>
    <w:pPr>
      <w:tabs>
        <w:tab w:val="left" w:pos="480"/>
        <w:tab w:val="right" w:leader="dot" w:pos="9072"/>
      </w:tabs>
    </w:pPr>
  </w:style>
  <w:style w:type="paragraph" w:styleId="Ttulo">
    <w:name w:val="Title"/>
    <w:basedOn w:val="Normal"/>
    <w:qFormat/>
    <w:rsid w:val="009F4236"/>
    <w:pPr>
      <w:jc w:val="center"/>
    </w:pPr>
    <w:rPr>
      <w:rFonts w:cs="Arial"/>
      <w:b/>
      <w:smallCaps/>
      <w:color w:val="000080"/>
      <w:sz w:val="32"/>
      <w:szCs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ormalWeb">
    <w:name w:val="Normal (Web)"/>
    <w:basedOn w:val="Normal"/>
    <w:rsid w:val="00701B78"/>
    <w:pPr>
      <w:spacing w:before="100" w:beforeAutospacing="1" w:after="100" w:afterAutospacing="1"/>
    </w:pPr>
    <w:rPr>
      <w:sz w:val="24"/>
      <w:szCs w:val="24"/>
    </w:rPr>
  </w:style>
  <w:style w:type="paragraph" w:styleId="Assuntodocomentrio">
    <w:name w:val="annotation subject"/>
    <w:basedOn w:val="Textodecomentrio"/>
    <w:next w:val="Textodecomentrio"/>
    <w:semiHidden/>
    <w:rsid w:val="00B92395"/>
    <w:rPr>
      <w:b/>
      <w:bCs/>
    </w:rPr>
  </w:style>
  <w:style w:type="paragraph" w:styleId="Textodebalo">
    <w:name w:val="Balloon Text"/>
    <w:basedOn w:val="Normal"/>
    <w:semiHidden/>
    <w:rsid w:val="00B92395"/>
    <w:rPr>
      <w:rFonts w:ascii="Tahoma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rsid w:val="00373B8D"/>
    <w:pPr>
      <w:ind w:left="200"/>
    </w:pPr>
  </w:style>
  <w:style w:type="paragraph" w:customStyle="1" w:styleId="NomeArtefato">
    <w:name w:val="NomeArtefato"/>
    <w:basedOn w:val="Normal"/>
    <w:rsid w:val="001068E4"/>
    <w:pPr>
      <w:jc w:val="right"/>
    </w:pPr>
    <w:rPr>
      <w:rFonts w:ascii="Verdana" w:hAnsi="Verdana" w:cs="Arial"/>
      <w:bCs/>
      <w:color w:val="333399"/>
      <w:sz w:val="60"/>
      <w:szCs w:val="60"/>
    </w:rPr>
  </w:style>
  <w:style w:type="paragraph" w:customStyle="1" w:styleId="NomeProjeto">
    <w:name w:val="NomeProjeto"/>
    <w:basedOn w:val="Normal"/>
    <w:rsid w:val="00294967"/>
    <w:pPr>
      <w:jc w:val="right"/>
    </w:pPr>
    <w:rPr>
      <w:rFonts w:ascii="Verdana" w:hAnsi="Verdana" w:cs="Arial"/>
      <w:bCs/>
      <w:color w:val="000000"/>
      <w:sz w:val="48"/>
      <w:szCs w:val="48"/>
    </w:rPr>
  </w:style>
  <w:style w:type="paragraph" w:customStyle="1" w:styleId="NomeCliente">
    <w:name w:val="NomeCliente"/>
    <w:basedOn w:val="Normal"/>
    <w:rsid w:val="00294967"/>
    <w:pPr>
      <w:jc w:val="right"/>
    </w:pPr>
    <w:rPr>
      <w:rFonts w:ascii="Verdana" w:hAnsi="Verdana" w:cs="Arial"/>
      <w:bCs/>
      <w:sz w:val="36"/>
      <w:szCs w:val="36"/>
    </w:rPr>
  </w:style>
  <w:style w:type="paragraph" w:styleId="Sumrio3">
    <w:name w:val="toc 3"/>
    <w:basedOn w:val="Normal"/>
    <w:next w:val="Normal"/>
    <w:autoRedefine/>
    <w:semiHidden/>
    <w:rsid w:val="0000139F"/>
    <w:pPr>
      <w:ind w:left="440"/>
    </w:pPr>
  </w:style>
  <w:style w:type="paragraph" w:customStyle="1" w:styleId="Instruo">
    <w:name w:val="Instrução"/>
    <w:basedOn w:val="Normal"/>
    <w:link w:val="InstruoChar"/>
    <w:rsid w:val="002D2CB0"/>
    <w:rPr>
      <w:i/>
      <w:color w:val="0000FF"/>
    </w:rPr>
  </w:style>
  <w:style w:type="paragraph" w:customStyle="1" w:styleId="TituloTabela">
    <w:name w:val="Titulo Tabela"/>
    <w:basedOn w:val="Normal"/>
    <w:rsid w:val="003C0803"/>
    <w:pPr>
      <w:spacing w:before="60" w:after="60"/>
      <w:jc w:val="center"/>
    </w:pPr>
    <w:rPr>
      <w:rFonts w:ascii="Verdana" w:hAnsi="Verdana"/>
      <w:b/>
      <w:color w:val="FFFFFF"/>
      <w:szCs w:val="22"/>
    </w:rPr>
  </w:style>
  <w:style w:type="paragraph" w:customStyle="1" w:styleId="SubttuloTabela">
    <w:name w:val="Subtítulo Tabela"/>
    <w:basedOn w:val="Normal"/>
    <w:rsid w:val="003C0803"/>
    <w:pPr>
      <w:spacing w:before="40" w:after="40"/>
    </w:pPr>
    <w:rPr>
      <w:rFonts w:ascii="Verdana" w:hAnsi="Verdana"/>
      <w:b/>
      <w:sz w:val="18"/>
      <w:szCs w:val="18"/>
    </w:rPr>
  </w:style>
  <w:style w:type="paragraph" w:customStyle="1" w:styleId="CabealhoTabela">
    <w:name w:val="Cabeçalho Tabela"/>
    <w:basedOn w:val="Normal"/>
    <w:rsid w:val="003C0803"/>
    <w:pPr>
      <w:spacing w:before="20" w:after="20"/>
    </w:pPr>
    <w:rPr>
      <w:rFonts w:ascii="Verdana" w:hAnsi="Verdana"/>
      <w:b/>
      <w:sz w:val="18"/>
      <w:szCs w:val="18"/>
    </w:rPr>
  </w:style>
  <w:style w:type="paragraph" w:customStyle="1" w:styleId="CampoTabela">
    <w:name w:val="Campo Tabela"/>
    <w:basedOn w:val="Normal"/>
    <w:rsid w:val="003C0803"/>
    <w:pPr>
      <w:jc w:val="left"/>
    </w:pPr>
    <w:rPr>
      <w:sz w:val="18"/>
      <w:szCs w:val="18"/>
    </w:rPr>
  </w:style>
  <w:style w:type="character" w:customStyle="1" w:styleId="CorpodetextoChar">
    <w:name w:val="Corpo de texto Char"/>
    <w:basedOn w:val="Fontepargpadro"/>
    <w:link w:val="Corpodetexto"/>
    <w:rsid w:val="00905D36"/>
    <w:rPr>
      <w:rFonts w:ascii="Verdana" w:hAnsi="Verdana"/>
      <w:sz w:val="22"/>
      <w:lang w:val="pt-BR" w:eastAsia="pt-BR" w:bidi="ar-SA"/>
    </w:rPr>
  </w:style>
  <w:style w:type="character" w:customStyle="1" w:styleId="InstruoChar">
    <w:name w:val="Instrução Char"/>
    <w:basedOn w:val="Fontepargpadro"/>
    <w:link w:val="Instruo"/>
    <w:rsid w:val="00220B56"/>
    <w:rPr>
      <w:rFonts w:ascii="Arial" w:hAnsi="Arial"/>
      <w:i/>
      <w:color w:val="0000FF"/>
      <w:sz w:val="22"/>
      <w:lang w:val="pt-BR"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62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ur&#237;cio\Downloads\%5bCodigo_Projeto%5d-PP-template_plano_de_projet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FD17E5-1FD2-484D-8D12-C209B04DC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[Codigo_Projeto]-PP-template_plano_de_projeto.dot</Template>
  <TotalTime>395</TotalTime>
  <Pages>4</Pages>
  <Words>296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Projeto</vt:lpstr>
    </vt:vector>
  </TitlesOfParts>
  <Company>Synos</Company>
  <LinksUpToDate>false</LinksUpToDate>
  <CharactersWithSpaces>1896</CharactersWithSpaces>
  <SharedDoc>false</SharedDoc>
  <HLinks>
    <vt:vector size="168" baseType="variant">
      <vt:variant>
        <vt:i4>6094876</vt:i4>
      </vt:variant>
      <vt:variant>
        <vt:i4>182</vt:i4>
      </vt:variant>
      <vt:variant>
        <vt:i4>0</vt:i4>
      </vt:variant>
      <vt:variant>
        <vt:i4>5</vt:i4>
      </vt:variant>
      <vt:variant>
        <vt:lpwstr>C:\Documents and Settings\italo.borssatto\Desktop\Fabrica\Synos\ProcessoSynos\processo\templates\Documentos\CronogramaTemplate.mpp</vt:lpwstr>
      </vt:variant>
      <vt:variant>
        <vt:lpwstr/>
      </vt:variant>
      <vt:variant>
        <vt:i4>1769526</vt:i4>
      </vt:variant>
      <vt:variant>
        <vt:i4>175</vt:i4>
      </vt:variant>
      <vt:variant>
        <vt:i4>0</vt:i4>
      </vt:variant>
      <vt:variant>
        <vt:i4>5</vt:i4>
      </vt:variant>
      <vt:variant>
        <vt:lpwstr/>
      </vt:variant>
      <vt:variant>
        <vt:lpwstr>_Toc230932749</vt:lpwstr>
      </vt:variant>
      <vt:variant>
        <vt:i4>1769526</vt:i4>
      </vt:variant>
      <vt:variant>
        <vt:i4>169</vt:i4>
      </vt:variant>
      <vt:variant>
        <vt:i4>0</vt:i4>
      </vt:variant>
      <vt:variant>
        <vt:i4>5</vt:i4>
      </vt:variant>
      <vt:variant>
        <vt:lpwstr/>
      </vt:variant>
      <vt:variant>
        <vt:lpwstr>_Toc230932748</vt:lpwstr>
      </vt:variant>
      <vt:variant>
        <vt:i4>1769526</vt:i4>
      </vt:variant>
      <vt:variant>
        <vt:i4>163</vt:i4>
      </vt:variant>
      <vt:variant>
        <vt:i4>0</vt:i4>
      </vt:variant>
      <vt:variant>
        <vt:i4>5</vt:i4>
      </vt:variant>
      <vt:variant>
        <vt:lpwstr/>
      </vt:variant>
      <vt:variant>
        <vt:lpwstr>_Toc230932747</vt:lpwstr>
      </vt:variant>
      <vt:variant>
        <vt:i4>1769526</vt:i4>
      </vt:variant>
      <vt:variant>
        <vt:i4>157</vt:i4>
      </vt:variant>
      <vt:variant>
        <vt:i4>0</vt:i4>
      </vt:variant>
      <vt:variant>
        <vt:i4>5</vt:i4>
      </vt:variant>
      <vt:variant>
        <vt:lpwstr/>
      </vt:variant>
      <vt:variant>
        <vt:lpwstr>_Toc230932746</vt:lpwstr>
      </vt:variant>
      <vt:variant>
        <vt:i4>1769526</vt:i4>
      </vt:variant>
      <vt:variant>
        <vt:i4>151</vt:i4>
      </vt:variant>
      <vt:variant>
        <vt:i4>0</vt:i4>
      </vt:variant>
      <vt:variant>
        <vt:i4>5</vt:i4>
      </vt:variant>
      <vt:variant>
        <vt:lpwstr/>
      </vt:variant>
      <vt:variant>
        <vt:lpwstr>_Toc230932745</vt:lpwstr>
      </vt:variant>
      <vt:variant>
        <vt:i4>1769526</vt:i4>
      </vt:variant>
      <vt:variant>
        <vt:i4>145</vt:i4>
      </vt:variant>
      <vt:variant>
        <vt:i4>0</vt:i4>
      </vt:variant>
      <vt:variant>
        <vt:i4>5</vt:i4>
      </vt:variant>
      <vt:variant>
        <vt:lpwstr/>
      </vt:variant>
      <vt:variant>
        <vt:lpwstr>_Toc230932744</vt:lpwstr>
      </vt:variant>
      <vt:variant>
        <vt:i4>1769526</vt:i4>
      </vt:variant>
      <vt:variant>
        <vt:i4>139</vt:i4>
      </vt:variant>
      <vt:variant>
        <vt:i4>0</vt:i4>
      </vt:variant>
      <vt:variant>
        <vt:i4>5</vt:i4>
      </vt:variant>
      <vt:variant>
        <vt:lpwstr/>
      </vt:variant>
      <vt:variant>
        <vt:lpwstr>_Toc230932743</vt:lpwstr>
      </vt:variant>
      <vt:variant>
        <vt:i4>1769526</vt:i4>
      </vt:variant>
      <vt:variant>
        <vt:i4>133</vt:i4>
      </vt:variant>
      <vt:variant>
        <vt:i4>0</vt:i4>
      </vt:variant>
      <vt:variant>
        <vt:i4>5</vt:i4>
      </vt:variant>
      <vt:variant>
        <vt:lpwstr/>
      </vt:variant>
      <vt:variant>
        <vt:lpwstr>_Toc230932742</vt:lpwstr>
      </vt:variant>
      <vt:variant>
        <vt:i4>1769526</vt:i4>
      </vt:variant>
      <vt:variant>
        <vt:i4>127</vt:i4>
      </vt:variant>
      <vt:variant>
        <vt:i4>0</vt:i4>
      </vt:variant>
      <vt:variant>
        <vt:i4>5</vt:i4>
      </vt:variant>
      <vt:variant>
        <vt:lpwstr/>
      </vt:variant>
      <vt:variant>
        <vt:lpwstr>_Toc230932741</vt:lpwstr>
      </vt:variant>
      <vt:variant>
        <vt:i4>1769526</vt:i4>
      </vt:variant>
      <vt:variant>
        <vt:i4>121</vt:i4>
      </vt:variant>
      <vt:variant>
        <vt:i4>0</vt:i4>
      </vt:variant>
      <vt:variant>
        <vt:i4>5</vt:i4>
      </vt:variant>
      <vt:variant>
        <vt:lpwstr/>
      </vt:variant>
      <vt:variant>
        <vt:lpwstr>_Toc230932740</vt:lpwstr>
      </vt:variant>
      <vt:variant>
        <vt:i4>1835062</vt:i4>
      </vt:variant>
      <vt:variant>
        <vt:i4>115</vt:i4>
      </vt:variant>
      <vt:variant>
        <vt:i4>0</vt:i4>
      </vt:variant>
      <vt:variant>
        <vt:i4>5</vt:i4>
      </vt:variant>
      <vt:variant>
        <vt:lpwstr/>
      </vt:variant>
      <vt:variant>
        <vt:lpwstr>_Toc230932739</vt:lpwstr>
      </vt:variant>
      <vt:variant>
        <vt:i4>1835062</vt:i4>
      </vt:variant>
      <vt:variant>
        <vt:i4>109</vt:i4>
      </vt:variant>
      <vt:variant>
        <vt:i4>0</vt:i4>
      </vt:variant>
      <vt:variant>
        <vt:i4>5</vt:i4>
      </vt:variant>
      <vt:variant>
        <vt:lpwstr/>
      </vt:variant>
      <vt:variant>
        <vt:lpwstr>_Toc230932738</vt:lpwstr>
      </vt:variant>
      <vt:variant>
        <vt:i4>1835062</vt:i4>
      </vt:variant>
      <vt:variant>
        <vt:i4>103</vt:i4>
      </vt:variant>
      <vt:variant>
        <vt:i4>0</vt:i4>
      </vt:variant>
      <vt:variant>
        <vt:i4>5</vt:i4>
      </vt:variant>
      <vt:variant>
        <vt:lpwstr/>
      </vt:variant>
      <vt:variant>
        <vt:lpwstr>_Toc230932737</vt:lpwstr>
      </vt:variant>
      <vt:variant>
        <vt:i4>1835062</vt:i4>
      </vt:variant>
      <vt:variant>
        <vt:i4>97</vt:i4>
      </vt:variant>
      <vt:variant>
        <vt:i4>0</vt:i4>
      </vt:variant>
      <vt:variant>
        <vt:i4>5</vt:i4>
      </vt:variant>
      <vt:variant>
        <vt:lpwstr/>
      </vt:variant>
      <vt:variant>
        <vt:lpwstr>_Toc230932736</vt:lpwstr>
      </vt:variant>
      <vt:variant>
        <vt:i4>1835062</vt:i4>
      </vt:variant>
      <vt:variant>
        <vt:i4>91</vt:i4>
      </vt:variant>
      <vt:variant>
        <vt:i4>0</vt:i4>
      </vt:variant>
      <vt:variant>
        <vt:i4>5</vt:i4>
      </vt:variant>
      <vt:variant>
        <vt:lpwstr/>
      </vt:variant>
      <vt:variant>
        <vt:lpwstr>_Toc230932735</vt:lpwstr>
      </vt:variant>
      <vt:variant>
        <vt:i4>1835062</vt:i4>
      </vt:variant>
      <vt:variant>
        <vt:i4>85</vt:i4>
      </vt:variant>
      <vt:variant>
        <vt:i4>0</vt:i4>
      </vt:variant>
      <vt:variant>
        <vt:i4>5</vt:i4>
      </vt:variant>
      <vt:variant>
        <vt:lpwstr/>
      </vt:variant>
      <vt:variant>
        <vt:lpwstr>_Toc230932734</vt:lpwstr>
      </vt:variant>
      <vt:variant>
        <vt:i4>1835062</vt:i4>
      </vt:variant>
      <vt:variant>
        <vt:i4>79</vt:i4>
      </vt:variant>
      <vt:variant>
        <vt:i4>0</vt:i4>
      </vt:variant>
      <vt:variant>
        <vt:i4>5</vt:i4>
      </vt:variant>
      <vt:variant>
        <vt:lpwstr/>
      </vt:variant>
      <vt:variant>
        <vt:lpwstr>_Toc230932733</vt:lpwstr>
      </vt:variant>
      <vt:variant>
        <vt:i4>1835062</vt:i4>
      </vt:variant>
      <vt:variant>
        <vt:i4>73</vt:i4>
      </vt:variant>
      <vt:variant>
        <vt:i4>0</vt:i4>
      </vt:variant>
      <vt:variant>
        <vt:i4>5</vt:i4>
      </vt:variant>
      <vt:variant>
        <vt:lpwstr/>
      </vt:variant>
      <vt:variant>
        <vt:lpwstr>_Toc230932732</vt:lpwstr>
      </vt:variant>
      <vt:variant>
        <vt:i4>1835062</vt:i4>
      </vt:variant>
      <vt:variant>
        <vt:i4>67</vt:i4>
      </vt:variant>
      <vt:variant>
        <vt:i4>0</vt:i4>
      </vt:variant>
      <vt:variant>
        <vt:i4>5</vt:i4>
      </vt:variant>
      <vt:variant>
        <vt:lpwstr/>
      </vt:variant>
      <vt:variant>
        <vt:lpwstr>_Toc230932731</vt:lpwstr>
      </vt:variant>
      <vt:variant>
        <vt:i4>1835062</vt:i4>
      </vt:variant>
      <vt:variant>
        <vt:i4>61</vt:i4>
      </vt:variant>
      <vt:variant>
        <vt:i4>0</vt:i4>
      </vt:variant>
      <vt:variant>
        <vt:i4>5</vt:i4>
      </vt:variant>
      <vt:variant>
        <vt:lpwstr/>
      </vt:variant>
      <vt:variant>
        <vt:lpwstr>_Toc230932730</vt:lpwstr>
      </vt:variant>
      <vt:variant>
        <vt:i4>1900598</vt:i4>
      </vt:variant>
      <vt:variant>
        <vt:i4>55</vt:i4>
      </vt:variant>
      <vt:variant>
        <vt:i4>0</vt:i4>
      </vt:variant>
      <vt:variant>
        <vt:i4>5</vt:i4>
      </vt:variant>
      <vt:variant>
        <vt:lpwstr/>
      </vt:variant>
      <vt:variant>
        <vt:lpwstr>_Toc230932729</vt:lpwstr>
      </vt:variant>
      <vt:variant>
        <vt:i4>1900598</vt:i4>
      </vt:variant>
      <vt:variant>
        <vt:i4>49</vt:i4>
      </vt:variant>
      <vt:variant>
        <vt:i4>0</vt:i4>
      </vt:variant>
      <vt:variant>
        <vt:i4>5</vt:i4>
      </vt:variant>
      <vt:variant>
        <vt:lpwstr/>
      </vt:variant>
      <vt:variant>
        <vt:lpwstr>_Toc230932728</vt:lpwstr>
      </vt:variant>
      <vt:variant>
        <vt:i4>1900598</vt:i4>
      </vt:variant>
      <vt:variant>
        <vt:i4>43</vt:i4>
      </vt:variant>
      <vt:variant>
        <vt:i4>0</vt:i4>
      </vt:variant>
      <vt:variant>
        <vt:i4>5</vt:i4>
      </vt:variant>
      <vt:variant>
        <vt:lpwstr/>
      </vt:variant>
      <vt:variant>
        <vt:lpwstr>_Toc230932727</vt:lpwstr>
      </vt:variant>
      <vt:variant>
        <vt:i4>1900598</vt:i4>
      </vt:variant>
      <vt:variant>
        <vt:i4>37</vt:i4>
      </vt:variant>
      <vt:variant>
        <vt:i4>0</vt:i4>
      </vt:variant>
      <vt:variant>
        <vt:i4>5</vt:i4>
      </vt:variant>
      <vt:variant>
        <vt:lpwstr/>
      </vt:variant>
      <vt:variant>
        <vt:lpwstr>_Toc230932726</vt:lpwstr>
      </vt:variant>
      <vt:variant>
        <vt:i4>1900598</vt:i4>
      </vt:variant>
      <vt:variant>
        <vt:i4>31</vt:i4>
      </vt:variant>
      <vt:variant>
        <vt:i4>0</vt:i4>
      </vt:variant>
      <vt:variant>
        <vt:i4>5</vt:i4>
      </vt:variant>
      <vt:variant>
        <vt:lpwstr/>
      </vt:variant>
      <vt:variant>
        <vt:lpwstr>_Toc230932725</vt:lpwstr>
      </vt:variant>
      <vt:variant>
        <vt:i4>1900598</vt:i4>
      </vt:variant>
      <vt:variant>
        <vt:i4>25</vt:i4>
      </vt:variant>
      <vt:variant>
        <vt:i4>0</vt:i4>
      </vt:variant>
      <vt:variant>
        <vt:i4>5</vt:i4>
      </vt:variant>
      <vt:variant>
        <vt:lpwstr/>
      </vt:variant>
      <vt:variant>
        <vt:lpwstr>_Toc230932724</vt:lpwstr>
      </vt:variant>
      <vt:variant>
        <vt:i4>1900598</vt:i4>
      </vt:variant>
      <vt:variant>
        <vt:i4>19</vt:i4>
      </vt:variant>
      <vt:variant>
        <vt:i4>0</vt:i4>
      </vt:variant>
      <vt:variant>
        <vt:i4>5</vt:i4>
      </vt:variant>
      <vt:variant>
        <vt:lpwstr/>
      </vt:variant>
      <vt:variant>
        <vt:lpwstr>_Toc230932723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Projeto</dc:title>
  <dc:creator>Maurício</dc:creator>
  <cp:lastModifiedBy>Maurício</cp:lastModifiedBy>
  <cp:revision>31</cp:revision>
  <cp:lastPrinted>2011-08-08T12:48:00Z</cp:lastPrinted>
  <dcterms:created xsi:type="dcterms:W3CDTF">2011-08-05T19:55:00Z</dcterms:created>
  <dcterms:modified xsi:type="dcterms:W3CDTF">2011-09-27T01:39:00Z</dcterms:modified>
</cp:coreProperties>
</file>